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9E46" w14:textId="77777777" w:rsidR="002E178D" w:rsidRDefault="002E178D">
      <w:pPr>
        <w:pBdr>
          <w:bottom w:val="single" w:sz="6" w:space="1" w:color="auto"/>
        </w:pBdr>
        <w:tabs>
          <w:tab w:val="left" w:pos="4896"/>
        </w:tabs>
        <w:ind w:left="6192" w:right="-360" w:hanging="6192"/>
        <w:rPr>
          <w:rFonts w:ascii="Arial" w:hAnsi="Arial" w:cs="Arial"/>
          <w:b/>
        </w:rPr>
      </w:pPr>
    </w:p>
    <w:p w14:paraId="6ECDC3C9" w14:textId="2A31EBD4" w:rsidR="00FD08CB" w:rsidRDefault="00414664" w:rsidP="00414664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</w:rPr>
        <w:t>Math II</w:t>
      </w:r>
      <w:r w:rsidR="00973FFC">
        <w:rPr>
          <w:rFonts w:ascii="Arial" w:hAnsi="Arial" w:cs="Arial"/>
          <w:b/>
        </w:rPr>
        <w:t xml:space="preserve"> </w:t>
      </w:r>
      <w:r w:rsidR="00067B0E">
        <w:rPr>
          <w:rFonts w:ascii="Arial" w:hAnsi="Arial" w:cs="Arial"/>
          <w:b/>
        </w:rPr>
        <w:tab/>
      </w:r>
      <w:r w:rsidR="00FA5C0E">
        <w:rPr>
          <w:rFonts w:ascii="Arial" w:hAnsi="Arial" w:cs="Arial"/>
          <w:sz w:val="22"/>
        </w:rPr>
        <w:t xml:space="preserve">                 </w:t>
      </w:r>
      <w:r w:rsidR="00451BC8" w:rsidRPr="00D919A6">
        <w:rPr>
          <w:rFonts w:ascii="Arial" w:hAnsi="Arial" w:cs="Arial"/>
          <w:sz w:val="22"/>
        </w:rPr>
        <w:t xml:space="preserve">Semester: </w:t>
      </w:r>
      <w:r w:rsidR="00AE096B">
        <w:rPr>
          <w:rFonts w:ascii="Arial" w:hAnsi="Arial" w:cs="Arial"/>
          <w:sz w:val="22"/>
        </w:rPr>
        <w:t>Summer 2026</w:t>
      </w:r>
    </w:p>
    <w:p w14:paraId="66DCE67C" w14:textId="05FB0968" w:rsidR="00FD08CB" w:rsidRDefault="00FD08CB" w:rsidP="00414664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 w:rsidRPr="00D919A6">
        <w:rPr>
          <w:rFonts w:ascii="Arial" w:hAnsi="Arial" w:cs="Arial"/>
          <w:sz w:val="22"/>
        </w:rPr>
        <w:t xml:space="preserve">Credit </w:t>
      </w:r>
      <w:proofErr w:type="spellStart"/>
      <w:r w:rsidRPr="00D919A6">
        <w:rPr>
          <w:rFonts w:ascii="Arial" w:hAnsi="Arial" w:cs="Arial"/>
          <w:sz w:val="22"/>
        </w:rPr>
        <w:t>Hrs</w:t>
      </w:r>
      <w:proofErr w:type="spellEnd"/>
      <w:r w:rsidR="00FE34F5" w:rsidRPr="00FE34F5">
        <w:rPr>
          <w:rFonts w:ascii="Arial" w:hAnsi="Arial" w:cs="Arial"/>
          <w:b/>
          <w:bCs/>
          <w:sz w:val="22"/>
        </w:rPr>
        <w:t>:</w:t>
      </w:r>
      <w:r w:rsidR="00FE34F5">
        <w:rPr>
          <w:rFonts w:ascii="Arial" w:hAnsi="Arial" w:cs="Arial"/>
          <w:sz w:val="22"/>
        </w:rPr>
        <w:t xml:space="preserve"> </w:t>
      </w:r>
      <w:r w:rsidR="00123F2D">
        <w:rPr>
          <w:rFonts w:ascii="Arial" w:hAnsi="Arial" w:cs="Arial"/>
          <w:b/>
          <w:sz w:val="22"/>
        </w:rPr>
        <w:t>3</w:t>
      </w:r>
      <w:r w:rsidR="00FA5C0E">
        <w:rPr>
          <w:rFonts w:ascii="Arial" w:hAnsi="Arial" w:cs="Arial"/>
          <w:b/>
          <w:sz w:val="22"/>
        </w:rPr>
        <w:t xml:space="preserve">.0 </w:t>
      </w:r>
      <w:r w:rsidR="00865F13">
        <w:rPr>
          <w:rFonts w:ascii="Arial" w:hAnsi="Arial" w:cs="Arial"/>
          <w:b/>
          <w:sz w:val="22"/>
        </w:rPr>
        <w:t xml:space="preserve">    </w:t>
      </w:r>
      <w:r w:rsidR="00FA5C0E">
        <w:rPr>
          <w:rFonts w:ascii="Arial" w:hAnsi="Arial" w:cs="Arial"/>
          <w:b/>
          <w:sz w:val="22"/>
        </w:rPr>
        <w:t>3</w:t>
      </w:r>
      <w:r w:rsidR="00865F13">
        <w:rPr>
          <w:rFonts w:ascii="Arial" w:hAnsi="Arial" w:cs="Arial"/>
          <w:b/>
          <w:sz w:val="22"/>
        </w:rPr>
        <w:t xml:space="preserve">. </w:t>
      </w:r>
      <w:r w:rsidR="00FA5C0E">
        <w:rPr>
          <w:rFonts w:ascii="Arial" w:hAnsi="Arial" w:cs="Arial"/>
          <w:b/>
          <w:sz w:val="22"/>
        </w:rPr>
        <w:t>hours per week</w:t>
      </w:r>
      <w:r w:rsidR="00BF1735" w:rsidRPr="00D919A6">
        <w:rPr>
          <w:rFonts w:ascii="Arial" w:hAnsi="Arial" w:cs="Arial"/>
          <w:b/>
          <w:sz w:val="22"/>
        </w:rPr>
        <w:tab/>
      </w:r>
      <w:r w:rsidR="00FB38B2" w:rsidRPr="00D919A6">
        <w:rPr>
          <w:rFonts w:ascii="Arial" w:hAnsi="Arial" w:cs="Arial"/>
          <w:b/>
          <w:sz w:val="22"/>
        </w:rPr>
        <w:t xml:space="preserve">        </w:t>
      </w:r>
      <w:r w:rsidR="00FA5C0E">
        <w:rPr>
          <w:rFonts w:ascii="Arial" w:hAnsi="Arial" w:cs="Arial"/>
          <w:b/>
          <w:sz w:val="22"/>
        </w:rPr>
        <w:t xml:space="preserve">          </w:t>
      </w:r>
      <w:r w:rsidR="00451BC8" w:rsidRPr="00451BC8">
        <w:rPr>
          <w:rFonts w:ascii="Arial" w:hAnsi="Arial" w:cs="Arial"/>
          <w:sz w:val="22"/>
        </w:rPr>
        <w:t>Instructor:</w:t>
      </w:r>
      <w:r w:rsidR="00FA5C0E">
        <w:rPr>
          <w:rFonts w:ascii="Arial" w:hAnsi="Arial" w:cs="Arial"/>
          <w:b/>
          <w:bCs/>
          <w:sz w:val="22"/>
        </w:rPr>
        <w:t xml:space="preserve"> </w:t>
      </w:r>
      <w:r w:rsidR="00AE096B">
        <w:rPr>
          <w:rFonts w:ascii="Arial" w:hAnsi="Arial" w:cs="Arial"/>
          <w:b/>
          <w:bCs/>
          <w:sz w:val="22"/>
        </w:rPr>
        <w:t>Asim Irshad</w:t>
      </w:r>
    </w:p>
    <w:p w14:paraId="4383159D" w14:textId="30C7489A" w:rsidR="001B4ACF" w:rsidRDefault="001B4ACF" w:rsidP="00944349">
      <w:pP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Pre-requisite:</w:t>
      </w:r>
      <w:r w:rsidR="00A35031">
        <w:rPr>
          <w:rFonts w:ascii="Arial" w:hAnsi="Arial" w:cs="Arial"/>
          <w:b/>
          <w:sz w:val="22"/>
        </w:rPr>
        <w:t xml:space="preserve"> </w:t>
      </w:r>
      <w:r w:rsidR="00A227AE">
        <w:rPr>
          <w:rFonts w:ascii="Arial" w:hAnsi="Arial" w:cs="Arial"/>
          <w:b/>
          <w:sz w:val="22"/>
        </w:rPr>
        <w:t>Math 1</w:t>
      </w:r>
      <w:r w:rsidR="00A35031">
        <w:rPr>
          <w:rFonts w:ascii="Arial" w:hAnsi="Arial" w:cs="Arial"/>
          <w:b/>
          <w:sz w:val="22"/>
        </w:rPr>
        <w:t xml:space="preserve">        </w:t>
      </w:r>
      <w:r w:rsidR="00733151">
        <w:rPr>
          <w:rFonts w:ascii="Arial" w:hAnsi="Arial" w:cs="Arial"/>
          <w:b/>
          <w:sz w:val="22"/>
        </w:rPr>
        <w:t xml:space="preserve">       </w:t>
      </w:r>
      <w:r w:rsidR="00414664">
        <w:rPr>
          <w:rFonts w:ascii="Arial" w:hAnsi="Arial" w:cs="Arial"/>
          <w:b/>
          <w:sz w:val="22"/>
        </w:rPr>
        <w:t xml:space="preserve">                                                           </w:t>
      </w:r>
    </w:p>
    <w:p w14:paraId="16E0F776" w14:textId="77777777" w:rsidR="001B29B8" w:rsidRDefault="001B29B8" w:rsidP="00A227AE">
      <w:pPr>
        <w:pBdr>
          <w:bottom w:val="single" w:sz="6" w:space="1" w:color="auto"/>
        </w:pBdr>
        <w:tabs>
          <w:tab w:val="left" w:pos="1440"/>
          <w:tab w:val="left" w:pos="3240"/>
        </w:tabs>
        <w:ind w:right="-360"/>
        <w:rPr>
          <w:rFonts w:ascii="Arial" w:hAnsi="Arial" w:cs="Arial"/>
          <w:sz w:val="22"/>
        </w:rPr>
      </w:pPr>
    </w:p>
    <w:p w14:paraId="4F823206" w14:textId="77777777" w:rsidR="00865AC7" w:rsidRDefault="00FD08CB" w:rsidP="00557C0F">
      <w:pPr>
        <w:tabs>
          <w:tab w:val="left" w:pos="1728"/>
        </w:tabs>
        <w:spacing w:before="240"/>
        <w:ind w:left="1728" w:hanging="1728"/>
        <w:rPr>
          <w:rFonts w:ascii="Arial" w:hAnsi="Arial" w:cs="Arial"/>
          <w:b/>
        </w:rPr>
      </w:pPr>
      <w:r w:rsidRPr="00111030">
        <w:rPr>
          <w:rFonts w:ascii="Arial" w:hAnsi="Arial" w:cs="Arial"/>
          <w:b/>
        </w:rPr>
        <w:t>Course Objective:</w:t>
      </w:r>
      <w:r w:rsidR="008C1423">
        <w:rPr>
          <w:rFonts w:ascii="Arial" w:hAnsi="Arial" w:cs="Arial"/>
          <w:b/>
        </w:rPr>
        <w:br/>
      </w:r>
    </w:p>
    <w:p w14:paraId="50C5E6F2" w14:textId="25AAAD49" w:rsidR="00E1355D" w:rsidRPr="009974D8" w:rsidRDefault="007F5670" w:rsidP="00BD592E">
      <w:pPr>
        <w:spacing w:line="240" w:lineRule="exact"/>
        <w:ind w:left="346"/>
        <w:jc w:val="both"/>
        <w:rPr>
          <w:rFonts w:ascii="Arial" w:hAnsi="Arial" w:cs="Arial"/>
          <w:sz w:val="20"/>
        </w:rPr>
      </w:pPr>
      <w:r w:rsidRPr="009974D8">
        <w:rPr>
          <w:rFonts w:ascii="Arial" w:hAnsi="Arial" w:cs="Arial"/>
          <w:sz w:val="20"/>
        </w:rPr>
        <w:t>This course is intended for students who belong to Pre-Medical group or who have not studied Mathematics in A-levels</w:t>
      </w:r>
      <w:r w:rsidR="00A227AE">
        <w:rPr>
          <w:rFonts w:ascii="Arial" w:hAnsi="Arial" w:cs="Arial"/>
          <w:sz w:val="20"/>
        </w:rPr>
        <w:t>/F.sc</w:t>
      </w:r>
      <w:r w:rsidRPr="009974D8">
        <w:rPr>
          <w:rFonts w:ascii="Arial" w:hAnsi="Arial" w:cs="Arial"/>
          <w:sz w:val="20"/>
        </w:rPr>
        <w:t>.</w:t>
      </w:r>
      <w:r w:rsidR="00944349">
        <w:rPr>
          <w:rFonts w:ascii="Arial" w:hAnsi="Arial" w:cs="Arial"/>
          <w:sz w:val="20"/>
        </w:rPr>
        <w:t xml:space="preserve"> </w:t>
      </w:r>
      <w:r w:rsidR="00E1355D" w:rsidRPr="009974D8">
        <w:rPr>
          <w:rFonts w:ascii="Arial" w:hAnsi="Arial" w:cs="Arial"/>
          <w:sz w:val="20"/>
        </w:rPr>
        <w:t>The course is aimed at acquiring the</w:t>
      </w:r>
      <w:r w:rsidR="0065471E">
        <w:rPr>
          <w:rFonts w:ascii="Arial" w:hAnsi="Arial" w:cs="Arial"/>
          <w:sz w:val="20"/>
        </w:rPr>
        <w:t xml:space="preserve"> </w:t>
      </w:r>
      <w:r w:rsidR="00647E3B">
        <w:rPr>
          <w:rFonts w:ascii="Arial" w:hAnsi="Arial" w:cs="Arial"/>
          <w:sz w:val="20"/>
        </w:rPr>
        <w:t>functions,</w:t>
      </w:r>
      <w:r w:rsidR="0065471E">
        <w:rPr>
          <w:rFonts w:ascii="Arial" w:hAnsi="Arial" w:cs="Arial"/>
          <w:sz w:val="20"/>
        </w:rPr>
        <w:t xml:space="preserve"> limits,</w:t>
      </w:r>
      <w:r w:rsidR="00E1355D" w:rsidRPr="009974D8">
        <w:rPr>
          <w:rFonts w:ascii="Arial" w:hAnsi="Arial" w:cs="Arial"/>
          <w:sz w:val="20"/>
        </w:rPr>
        <w:t xml:space="preserve"> basic techniques of differentiation</w:t>
      </w:r>
      <w:r w:rsidR="00D97F70">
        <w:rPr>
          <w:rFonts w:ascii="Arial" w:hAnsi="Arial" w:cs="Arial"/>
          <w:sz w:val="20"/>
        </w:rPr>
        <w:t>,</w:t>
      </w:r>
      <w:r w:rsidR="0065471E" w:rsidRPr="0065471E">
        <w:rPr>
          <w:rFonts w:ascii="Arial" w:hAnsi="Arial" w:cs="Arial"/>
          <w:sz w:val="20"/>
        </w:rPr>
        <w:t xml:space="preserve"> </w:t>
      </w:r>
      <w:r w:rsidR="0065471E" w:rsidRPr="009974D8">
        <w:rPr>
          <w:rFonts w:ascii="Arial" w:hAnsi="Arial" w:cs="Arial"/>
          <w:sz w:val="20"/>
        </w:rPr>
        <w:t>integration of functions of single variable</w:t>
      </w:r>
      <w:r w:rsidR="0065471E">
        <w:rPr>
          <w:rFonts w:ascii="Arial" w:hAnsi="Arial" w:cs="Arial"/>
          <w:sz w:val="20"/>
        </w:rPr>
        <w:t>,</w:t>
      </w:r>
      <w:r w:rsidR="00D97F70">
        <w:rPr>
          <w:rFonts w:ascii="Arial" w:hAnsi="Arial" w:cs="Arial"/>
          <w:sz w:val="20"/>
        </w:rPr>
        <w:t xml:space="preserve"> inequalities, analytical geometry, </w:t>
      </w:r>
      <w:r w:rsidR="0065471E">
        <w:rPr>
          <w:rFonts w:ascii="Arial" w:hAnsi="Arial" w:cs="Arial"/>
          <w:sz w:val="20"/>
        </w:rPr>
        <w:t>conic section and vectors.</w:t>
      </w:r>
    </w:p>
    <w:p w14:paraId="5339B8CA" w14:textId="77777777" w:rsidR="00E1355D" w:rsidRPr="009974D8" w:rsidRDefault="00E1355D" w:rsidP="007F5670">
      <w:pPr>
        <w:spacing w:line="240" w:lineRule="exact"/>
        <w:ind w:left="346"/>
        <w:rPr>
          <w:rFonts w:ascii="Arial" w:hAnsi="Arial" w:cs="Arial"/>
          <w:sz w:val="20"/>
          <w:highlight w:val="yellow"/>
        </w:rPr>
      </w:pPr>
    </w:p>
    <w:p w14:paraId="68730648" w14:textId="77777777" w:rsidR="00BA5770" w:rsidRPr="0053018E" w:rsidRDefault="00BA5770" w:rsidP="00D86EEE">
      <w:pPr>
        <w:tabs>
          <w:tab w:val="left" w:pos="1728"/>
        </w:tabs>
        <w:spacing w:before="240"/>
        <w:rPr>
          <w:rFonts w:ascii="Arial" w:hAnsi="Arial" w:cs="Arial"/>
          <w:b/>
        </w:rPr>
      </w:pPr>
      <w:r w:rsidRPr="0053018E">
        <w:rPr>
          <w:rFonts w:ascii="Arial" w:hAnsi="Arial" w:cs="Arial"/>
          <w:b/>
        </w:rPr>
        <w:t>Learning Outcomes:</w:t>
      </w:r>
      <w:r w:rsidR="00D86EEE">
        <w:rPr>
          <w:rFonts w:ascii="Arial" w:hAnsi="Arial" w:cs="Arial"/>
          <w:b/>
        </w:rPr>
        <w:br/>
      </w:r>
    </w:p>
    <w:p w14:paraId="1FC4DD63" w14:textId="02A4BE5D" w:rsidR="000A0E45" w:rsidRPr="000A0E45" w:rsidRDefault="000A0E45" w:rsidP="000A0E45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944349">
        <w:rPr>
          <w:rFonts w:ascii="Arial" w:hAnsi="Arial" w:cs="Arial"/>
          <w:sz w:val="20"/>
        </w:rPr>
        <w:t>To d</w:t>
      </w:r>
      <w:r w:rsidR="00907776" w:rsidRPr="00944349">
        <w:rPr>
          <w:rFonts w:ascii="Arial" w:hAnsi="Arial" w:cs="Arial"/>
          <w:sz w:val="20"/>
        </w:rPr>
        <w:t>emonstrate knowledge of basic calculus concepts and skills</w:t>
      </w:r>
    </w:p>
    <w:p w14:paraId="5E6DE1A6" w14:textId="77777777" w:rsidR="00944349" w:rsidRDefault="00C977A2" w:rsidP="00C977A2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944349">
        <w:rPr>
          <w:rFonts w:ascii="Arial" w:hAnsi="Arial" w:cs="Arial"/>
          <w:sz w:val="20"/>
        </w:rPr>
        <w:t xml:space="preserve">To understand derivative as rate of change and calculate it </w:t>
      </w:r>
    </w:p>
    <w:p w14:paraId="38769078" w14:textId="0527B088" w:rsidR="00C977A2" w:rsidRDefault="00C977A2" w:rsidP="00C977A2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 w:rsidRPr="00944349">
        <w:rPr>
          <w:rFonts w:ascii="Arial" w:hAnsi="Arial" w:cs="Arial"/>
          <w:sz w:val="20"/>
        </w:rPr>
        <w:t>To understand the integrals as rate of change.</w:t>
      </w:r>
    </w:p>
    <w:p w14:paraId="5EAC1478" w14:textId="1019FAC9" w:rsidR="00E10DE0" w:rsidRDefault="00E10DE0" w:rsidP="00C977A2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To under the concept of analytical geometry, inequalities, conic sections and vectors.</w:t>
      </w:r>
    </w:p>
    <w:p w14:paraId="202FCE2B" w14:textId="77777777" w:rsidR="00AE7C99" w:rsidRDefault="00AE7C99" w:rsidP="00AE7C99">
      <w:pPr>
        <w:rPr>
          <w:b/>
        </w:rPr>
      </w:pPr>
    </w:p>
    <w:p w14:paraId="0186B97C" w14:textId="31D70035" w:rsidR="00AE7C99" w:rsidRPr="00AC455F" w:rsidRDefault="00AE7C99" w:rsidP="00AE7C99">
      <w:pPr>
        <w:rPr>
          <w:b/>
        </w:rPr>
      </w:pPr>
      <w:r w:rsidRPr="00AC455F">
        <w:rPr>
          <w:b/>
        </w:rPr>
        <w:t>Program Learning Outcomes (PLOs):</w:t>
      </w:r>
    </w:p>
    <w:p w14:paraId="288669F8" w14:textId="77777777" w:rsidR="00AE7C99" w:rsidRDefault="00AE7C99" w:rsidP="00AE7C99">
      <w:pPr>
        <w:pStyle w:val="ListParagraph"/>
        <w:numPr>
          <w:ilvl w:val="0"/>
          <w:numId w:val="20"/>
        </w:numPr>
        <w:spacing w:after="160" w:line="259" w:lineRule="auto"/>
      </w:pPr>
      <w:r w:rsidRPr="00AC455F">
        <w:rPr>
          <w:b/>
        </w:rPr>
        <w:t>PLO1:</w:t>
      </w:r>
      <w:r>
        <w:t xml:space="preserve"> Academic Education</w:t>
      </w:r>
    </w:p>
    <w:p w14:paraId="479C111B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PLO2:</w:t>
      </w:r>
      <w:r>
        <w:t xml:space="preserve"> Knowledge for solving Computing Problems</w:t>
      </w:r>
    </w:p>
    <w:p w14:paraId="49491F1F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PLO3:</w:t>
      </w:r>
      <w:r>
        <w:t xml:space="preserve"> Problem Analysis</w:t>
      </w:r>
    </w:p>
    <w:p w14:paraId="153BD669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PLO4:</w:t>
      </w:r>
      <w:r>
        <w:t xml:space="preserve"> Design/Development of Solutions</w:t>
      </w:r>
    </w:p>
    <w:p w14:paraId="339D2E12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PLO5:</w:t>
      </w:r>
      <w:r>
        <w:t xml:space="preserve"> Modern Tool Usage</w:t>
      </w:r>
    </w:p>
    <w:p w14:paraId="2FFD3DA9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PLO6:</w:t>
      </w:r>
      <w:r>
        <w:t xml:space="preserve"> Individual and Team Work</w:t>
      </w:r>
    </w:p>
    <w:p w14:paraId="21333D0F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PLO7:</w:t>
      </w:r>
      <w:r>
        <w:t xml:space="preserve"> Communication</w:t>
      </w:r>
    </w:p>
    <w:p w14:paraId="45BA38EC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PLO8:</w:t>
      </w:r>
      <w:r>
        <w:t xml:space="preserve"> Computing Professionalism and Society</w:t>
      </w:r>
    </w:p>
    <w:p w14:paraId="142692B9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>PLO9:</w:t>
      </w:r>
      <w:r>
        <w:t xml:space="preserve"> Ethics</w:t>
      </w:r>
    </w:p>
    <w:p w14:paraId="26D786A5" w14:textId="77777777" w:rsidR="00AE7C99" w:rsidRDefault="00AE7C99" w:rsidP="00AE7C99">
      <w:pPr>
        <w:pStyle w:val="ListParagraph"/>
        <w:numPr>
          <w:ilvl w:val="0"/>
          <w:numId w:val="21"/>
        </w:numPr>
        <w:spacing w:after="160" w:line="259" w:lineRule="auto"/>
      </w:pPr>
      <w:r w:rsidRPr="00AC455F">
        <w:rPr>
          <w:b/>
        </w:rPr>
        <w:t xml:space="preserve">PL10: </w:t>
      </w:r>
      <w:r>
        <w:t>Life-long Learning</w:t>
      </w:r>
    </w:p>
    <w:p w14:paraId="0660C7F5" w14:textId="06542990" w:rsidR="0084755C" w:rsidRDefault="0084755C" w:rsidP="0084755C">
      <w:pPr>
        <w:rPr>
          <w:b/>
        </w:rPr>
      </w:pPr>
      <w:r w:rsidRPr="00AC455F">
        <w:rPr>
          <w:b/>
        </w:rPr>
        <w:t>Course Learning Outcomes (CLOs):</w:t>
      </w:r>
    </w:p>
    <w:p w14:paraId="65CB3E65" w14:textId="77777777" w:rsidR="00313424" w:rsidRPr="00AC455F" w:rsidRDefault="00313424" w:rsidP="0084755C">
      <w:pPr>
        <w:rPr>
          <w:b/>
        </w:rPr>
      </w:pPr>
    </w:p>
    <w:p w14:paraId="49E3C776" w14:textId="327B2C9A" w:rsidR="0084755C" w:rsidRDefault="0084755C" w:rsidP="009A53B3">
      <w:pPr>
        <w:pStyle w:val="ListParagraph"/>
        <w:numPr>
          <w:ilvl w:val="0"/>
          <w:numId w:val="22"/>
        </w:numPr>
        <w:spacing w:after="160" w:line="259" w:lineRule="auto"/>
        <w:jc w:val="both"/>
      </w:pPr>
      <w:r w:rsidRPr="00AC455F">
        <w:rPr>
          <w:b/>
        </w:rPr>
        <w:t>CLO1:</w:t>
      </w:r>
      <w:r>
        <w:t xml:space="preserve"> Introduction of functions and their graphs, Inverse function, logarithm, continuous and concept of limit of a function.</w:t>
      </w:r>
    </w:p>
    <w:p w14:paraId="4267E251" w14:textId="3CA05057" w:rsidR="0084755C" w:rsidRDefault="0084755C" w:rsidP="009A53B3">
      <w:pPr>
        <w:pStyle w:val="ListParagraph"/>
        <w:numPr>
          <w:ilvl w:val="0"/>
          <w:numId w:val="22"/>
        </w:numPr>
        <w:spacing w:after="160" w:line="259" w:lineRule="auto"/>
        <w:jc w:val="both"/>
      </w:pPr>
      <w:r w:rsidRPr="00AC455F">
        <w:rPr>
          <w:b/>
        </w:rPr>
        <w:t>CLO2:</w:t>
      </w:r>
      <w:r>
        <w:t xml:space="preserve"> Understand/comprehend Tangent, derivative at a point, The derivative of a function. Differentiations rule, The derivative as a rate of change.</w:t>
      </w:r>
    </w:p>
    <w:p w14:paraId="26621F36" w14:textId="0FDD6ADC" w:rsidR="0084755C" w:rsidRDefault="0084755C" w:rsidP="009A53B3">
      <w:pPr>
        <w:pStyle w:val="ListParagraph"/>
        <w:numPr>
          <w:ilvl w:val="0"/>
          <w:numId w:val="22"/>
        </w:numPr>
        <w:spacing w:after="160" w:line="259" w:lineRule="auto"/>
        <w:jc w:val="both"/>
      </w:pPr>
      <w:r w:rsidRPr="00AC455F">
        <w:rPr>
          <w:b/>
        </w:rPr>
        <w:t>CLO3:</w:t>
      </w:r>
      <w:r>
        <w:t xml:space="preserve"> Express</w:t>
      </w:r>
      <w:r w:rsidR="00F4397F">
        <w:t xml:space="preserve"> chain rule, Derivative of a </w:t>
      </w:r>
      <w:r w:rsidR="00243614">
        <w:t>functions, Introduction</w:t>
      </w:r>
      <w:r w:rsidR="00F4397F">
        <w:t xml:space="preserve"> to analytical geometry.</w:t>
      </w:r>
    </w:p>
    <w:p w14:paraId="1D540FAB" w14:textId="51B5CE79" w:rsidR="0084755C" w:rsidRDefault="0084755C" w:rsidP="009A53B3">
      <w:pPr>
        <w:pStyle w:val="ListParagraph"/>
        <w:numPr>
          <w:ilvl w:val="0"/>
          <w:numId w:val="22"/>
        </w:numPr>
        <w:spacing w:after="160" w:line="259" w:lineRule="auto"/>
        <w:jc w:val="both"/>
      </w:pPr>
      <w:r w:rsidRPr="00AC455F">
        <w:rPr>
          <w:b/>
        </w:rPr>
        <w:t>CLO4:</w:t>
      </w:r>
      <w:r>
        <w:t xml:space="preserve"> Evaluate </w:t>
      </w:r>
      <w:r w:rsidR="00F4397F">
        <w:t>Linear inequalities, Linear programming/Antiderivatives.</w:t>
      </w:r>
    </w:p>
    <w:p w14:paraId="3CE9DDAD" w14:textId="38FF60FF" w:rsidR="0084755C" w:rsidRDefault="0084755C" w:rsidP="009A53B3">
      <w:pPr>
        <w:pStyle w:val="ListParagraph"/>
        <w:numPr>
          <w:ilvl w:val="0"/>
          <w:numId w:val="22"/>
        </w:numPr>
        <w:spacing w:after="160" w:line="259" w:lineRule="auto"/>
        <w:jc w:val="both"/>
      </w:pPr>
      <w:r>
        <w:t xml:space="preserve"> </w:t>
      </w:r>
      <w:r w:rsidRPr="00AC455F">
        <w:rPr>
          <w:b/>
        </w:rPr>
        <w:t>CLO5:</w:t>
      </w:r>
      <w:r>
        <w:t xml:space="preserve"> </w:t>
      </w:r>
      <w:r w:rsidR="00F4397F">
        <w:t xml:space="preserve">Integrals, Rules satisfied by definite integrals, Integration of trigonometric, log functions, </w:t>
      </w:r>
    </w:p>
    <w:p w14:paraId="4EA5E234" w14:textId="45BF01C0" w:rsidR="00F4397F" w:rsidRPr="00F4397F" w:rsidRDefault="0084755C" w:rsidP="009A53B3">
      <w:pPr>
        <w:pStyle w:val="ListParagraph"/>
        <w:numPr>
          <w:ilvl w:val="0"/>
          <w:numId w:val="22"/>
        </w:numPr>
        <w:spacing w:after="160" w:line="259" w:lineRule="auto"/>
        <w:jc w:val="both"/>
        <w:rPr>
          <w:rFonts w:ascii="Arial" w:hAnsi="Arial" w:cs="Arial"/>
          <w:b/>
          <w:sz w:val="20"/>
        </w:rPr>
      </w:pPr>
      <w:r w:rsidRPr="00F4397F">
        <w:rPr>
          <w:b/>
        </w:rPr>
        <w:t xml:space="preserve">CLO6: </w:t>
      </w:r>
      <w:r>
        <w:t xml:space="preserve">Express </w:t>
      </w:r>
      <w:r w:rsidR="00F4397F">
        <w:t xml:space="preserve">the integration by parts, Conic section, </w:t>
      </w:r>
      <w:r w:rsidR="00243614">
        <w:t>Three-dimensional</w:t>
      </w:r>
      <w:r w:rsidR="00F4397F">
        <w:t xml:space="preserve"> coordinate systems, vectors.</w:t>
      </w:r>
    </w:p>
    <w:p w14:paraId="576138F8" w14:textId="2432DF1B" w:rsidR="0035555A" w:rsidRPr="00F4397F" w:rsidRDefault="008273BE" w:rsidP="00F4397F">
      <w:pPr>
        <w:spacing w:after="160" w:line="259" w:lineRule="auto"/>
        <w:ind w:left="408"/>
        <w:rPr>
          <w:rFonts w:ascii="Arial" w:hAnsi="Arial" w:cs="Arial"/>
          <w:b/>
          <w:sz w:val="20"/>
        </w:rPr>
      </w:pPr>
      <w:r w:rsidRPr="00F4397F">
        <w:rPr>
          <w:rFonts w:ascii="Arial" w:hAnsi="Arial" w:cs="Arial"/>
          <w:b/>
          <w:szCs w:val="24"/>
        </w:rPr>
        <w:lastRenderedPageBreak/>
        <w:t>Text</w:t>
      </w:r>
      <w:r w:rsidR="00E20DF7" w:rsidRPr="00F4397F">
        <w:rPr>
          <w:rFonts w:ascii="Arial" w:hAnsi="Arial" w:cs="Arial"/>
          <w:b/>
          <w:szCs w:val="24"/>
        </w:rPr>
        <w:t xml:space="preserve"> </w:t>
      </w:r>
      <w:r w:rsidR="0035555A" w:rsidRPr="00F4397F">
        <w:rPr>
          <w:rFonts w:ascii="Arial" w:hAnsi="Arial" w:cs="Arial"/>
          <w:b/>
          <w:szCs w:val="24"/>
        </w:rPr>
        <w:t>Book</w:t>
      </w:r>
      <w:r w:rsidR="00F84E86" w:rsidRPr="00F4397F">
        <w:rPr>
          <w:rFonts w:ascii="Arial" w:hAnsi="Arial" w:cs="Arial"/>
          <w:b/>
          <w:szCs w:val="24"/>
        </w:rPr>
        <w:t>s</w:t>
      </w:r>
      <w:r w:rsidR="0035555A" w:rsidRPr="00F4397F">
        <w:rPr>
          <w:rFonts w:ascii="Arial" w:hAnsi="Arial" w:cs="Arial"/>
          <w:b/>
          <w:sz w:val="20"/>
        </w:rPr>
        <w:t>:</w:t>
      </w:r>
    </w:p>
    <w:p w14:paraId="47D35BDC" w14:textId="77777777" w:rsidR="003378A3" w:rsidRPr="00C977A2" w:rsidRDefault="003378A3" w:rsidP="006227BF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C977A2">
        <w:rPr>
          <w:rFonts w:ascii="Arial" w:hAnsi="Arial" w:cs="Arial"/>
          <w:sz w:val="20"/>
        </w:rPr>
        <w:t xml:space="preserve">Calculus and Analytic Geometry by Thomas and Finney. 13th Edition (2014). Pearson </w:t>
      </w:r>
    </w:p>
    <w:p w14:paraId="1277D1A1" w14:textId="77777777" w:rsidR="00536679" w:rsidRPr="00C977A2" w:rsidRDefault="003378A3" w:rsidP="006227BF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C977A2">
        <w:rPr>
          <w:rFonts w:ascii="Arial" w:hAnsi="Arial" w:cs="Arial"/>
          <w:sz w:val="20"/>
        </w:rPr>
        <w:t>David Cohen - Precalculus With Unit Circle Trigonometry (2005)</w:t>
      </w:r>
    </w:p>
    <w:p w14:paraId="19B1C4A3" w14:textId="77777777" w:rsidR="003378A3" w:rsidRPr="00713481" w:rsidRDefault="003378A3" w:rsidP="00BC0098">
      <w:pPr>
        <w:rPr>
          <w:rFonts w:ascii="Arial" w:hAnsi="Arial" w:cs="Arial"/>
          <w:sz w:val="20"/>
        </w:rPr>
      </w:pPr>
    </w:p>
    <w:p w14:paraId="53D16F11" w14:textId="77777777" w:rsidR="00536679" w:rsidRPr="00BB361F" w:rsidRDefault="00536679" w:rsidP="00536679">
      <w:pPr>
        <w:jc w:val="both"/>
        <w:rPr>
          <w:rFonts w:ascii="Arial" w:hAnsi="Arial" w:cs="Arial"/>
          <w:b/>
        </w:rPr>
      </w:pPr>
      <w:r w:rsidRPr="00BB361F">
        <w:rPr>
          <w:rFonts w:ascii="Arial" w:hAnsi="Arial" w:cs="Arial"/>
          <w:b/>
        </w:rPr>
        <w:t>Course Outline and Schedule</w:t>
      </w:r>
    </w:p>
    <w:p w14:paraId="249EAE74" w14:textId="77777777" w:rsidR="002E4079" w:rsidRPr="007D1336" w:rsidRDefault="002E4079" w:rsidP="007D1336">
      <w:pPr>
        <w:ind w:hanging="378"/>
        <w:rPr>
          <w:rFonts w:ascii="Arial" w:hAnsi="Arial" w:cs="Arial"/>
          <w:sz w:val="18"/>
          <w:szCs w:val="18"/>
        </w:rPr>
      </w:pPr>
    </w:p>
    <w:tbl>
      <w:tblPr>
        <w:tblW w:w="9319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96"/>
        <w:gridCol w:w="2724"/>
        <w:gridCol w:w="1342"/>
        <w:gridCol w:w="1769"/>
        <w:gridCol w:w="1241"/>
        <w:gridCol w:w="1247"/>
      </w:tblGrid>
      <w:tr w:rsidR="00243614" w:rsidRPr="00524862" w14:paraId="3891540D" w14:textId="59388CCF" w:rsidTr="00A634F4">
        <w:trPr>
          <w:cantSplit/>
          <w:trHeight w:val="576"/>
        </w:trPr>
        <w:tc>
          <w:tcPr>
            <w:tcW w:w="1080" w:type="dxa"/>
            <w:shd w:val="clear" w:color="auto" w:fill="D9D9D9" w:themeFill="background1" w:themeFillShade="D9"/>
          </w:tcPr>
          <w:p w14:paraId="7697525B" w14:textId="2464BB00" w:rsidR="00A634F4" w:rsidRPr="00524862" w:rsidRDefault="000B1ED9" w:rsidP="0063668F">
            <w:pPr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188701554"/>
            <w:r w:rsidRPr="00524862">
              <w:rPr>
                <w:rFonts w:ascii="Arial" w:hAnsi="Arial" w:cs="Arial"/>
                <w:b/>
                <w:sz w:val="18"/>
                <w:szCs w:val="18"/>
                <w:u w:val="single"/>
              </w:rPr>
              <w:t>W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k</w:t>
            </w:r>
            <w:r w:rsidR="00E2076C">
              <w:rPr>
                <w:rFonts w:ascii="Arial" w:hAnsi="Arial" w:cs="Arial"/>
                <w:b/>
                <w:sz w:val="18"/>
                <w:szCs w:val="18"/>
                <w:u w:val="single"/>
              </w:rPr>
              <w:t>-</w:t>
            </w:r>
            <w:r w:rsidR="00A634F4">
              <w:rPr>
                <w:rFonts w:ascii="Arial" w:hAnsi="Arial" w:cs="Arial"/>
                <w:b/>
                <w:sz w:val="18"/>
                <w:szCs w:val="18"/>
                <w:u w:val="single"/>
              </w:rPr>
              <w:t xml:space="preserve"> No. 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263F726F" w14:textId="77777777" w:rsidR="00A634F4" w:rsidRPr="00524862" w:rsidRDefault="00A634F4" w:rsidP="0052486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524862">
              <w:rPr>
                <w:rFonts w:ascii="Arial" w:hAnsi="Arial" w:cs="Arial"/>
                <w:b/>
                <w:sz w:val="20"/>
              </w:rPr>
              <w:t>Topics</w:t>
            </w:r>
          </w:p>
        </w:tc>
        <w:tc>
          <w:tcPr>
            <w:tcW w:w="515" w:type="dxa"/>
            <w:shd w:val="clear" w:color="auto" w:fill="D9D9D9" w:themeFill="background1" w:themeFillShade="D9"/>
          </w:tcPr>
          <w:p w14:paraId="6B15CC16" w14:textId="6D1C3283" w:rsidR="00A634F4" w:rsidRPr="00524862" w:rsidRDefault="00011ABF" w:rsidP="007C25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</w:rPr>
              <w:t xml:space="preserve">Text </w:t>
            </w:r>
            <w:r>
              <w:rPr>
                <w:rFonts w:ascii="Arial" w:hAnsi="Arial" w:cs="Arial"/>
                <w:b/>
                <w:sz w:val="18"/>
                <w:szCs w:val="18"/>
              </w:rPr>
              <w:t>Book</w:t>
            </w:r>
            <w:r w:rsidR="00A634F4">
              <w:rPr>
                <w:rFonts w:ascii="Arial" w:hAnsi="Arial" w:cs="Arial"/>
                <w:b/>
                <w:sz w:val="18"/>
                <w:szCs w:val="18"/>
              </w:rPr>
              <w:t xml:space="preserve"> (A)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 w14:paraId="3E4357EF" w14:textId="77777777" w:rsidR="00A634F4" w:rsidRPr="00524862" w:rsidRDefault="00A634F4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</w:rPr>
              <w:t>Tests &amp; Assignments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 w14:paraId="4C6C08BD" w14:textId="5F4B993E" w:rsidR="00A634F4" w:rsidRPr="00524862" w:rsidRDefault="00A634F4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CLOs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 w14:paraId="697EB917" w14:textId="028DC3DC" w:rsidR="00A634F4" w:rsidRPr="00524862" w:rsidRDefault="00A634F4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PLOs</w:t>
            </w:r>
          </w:p>
        </w:tc>
      </w:tr>
      <w:tr w:rsidR="00243614" w:rsidRPr="00524862" w14:paraId="01325B6C" w14:textId="3D8F83AB" w:rsidTr="00A634F4">
        <w:trPr>
          <w:cantSplit/>
        </w:trPr>
        <w:tc>
          <w:tcPr>
            <w:tcW w:w="1080" w:type="dxa"/>
          </w:tcPr>
          <w:p w14:paraId="081D745E" w14:textId="77777777" w:rsidR="00A634F4" w:rsidRDefault="00A634F4" w:rsidP="00BA0677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</w:p>
          <w:p w14:paraId="00F82C5D" w14:textId="1FC69845" w:rsidR="00A634F4" w:rsidRDefault="00A634F4" w:rsidP="00BA067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762E4710" w14:textId="5629256E" w:rsidR="00A634F4" w:rsidRDefault="00A634F4" w:rsidP="00BA06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Functions and their graphs, </w:t>
            </w:r>
          </w:p>
          <w:p w14:paraId="3536DFB8" w14:textId="68692B8B" w:rsidR="00A634F4" w:rsidRPr="006048CA" w:rsidRDefault="00A634F4" w:rsidP="00BA06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Inverse function and logarithms</w:t>
            </w:r>
          </w:p>
        </w:tc>
        <w:tc>
          <w:tcPr>
            <w:tcW w:w="515" w:type="dxa"/>
          </w:tcPr>
          <w:p w14:paraId="153154DD" w14:textId="7E10D3BD" w:rsidR="00A634F4" w:rsidRPr="00524862" w:rsidRDefault="00A634F4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</w:t>
            </w:r>
            <w:r w:rsidR="00E4580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884" w:type="dxa"/>
          </w:tcPr>
          <w:p w14:paraId="20914C8C" w14:textId="77777777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52D84755" w14:textId="4E233EDC" w:rsidR="00A634F4" w:rsidRPr="00524862" w:rsidRDefault="0084755C" w:rsidP="00BA0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1</w:t>
            </w:r>
          </w:p>
        </w:tc>
        <w:tc>
          <w:tcPr>
            <w:tcW w:w="1390" w:type="dxa"/>
          </w:tcPr>
          <w:p w14:paraId="45BB0891" w14:textId="2FCEBEA8" w:rsidR="00A634F4" w:rsidRPr="00524862" w:rsidRDefault="0084755C" w:rsidP="00BA0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1</w:t>
            </w:r>
          </w:p>
        </w:tc>
      </w:tr>
      <w:tr w:rsidR="00243614" w:rsidRPr="00524862" w14:paraId="6562E1D5" w14:textId="33448D86" w:rsidTr="00A634F4">
        <w:trPr>
          <w:cantSplit/>
        </w:trPr>
        <w:tc>
          <w:tcPr>
            <w:tcW w:w="1080" w:type="dxa"/>
          </w:tcPr>
          <w:p w14:paraId="03E9F96F" w14:textId="77777777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Wk-2</w:t>
            </w:r>
          </w:p>
          <w:p w14:paraId="4212B778" w14:textId="20CC653C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18E3BBAD" w14:textId="48614E9A" w:rsidR="00A634F4" w:rsidRPr="00C3598A" w:rsidRDefault="00A634F4" w:rsidP="006048C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Composition of a function, Concept of</w:t>
            </w:r>
            <w:r w:rsidRPr="00ED6B8F">
              <w:rPr>
                <w:rFonts w:ascii="Arial" w:hAnsi="Arial" w:cs="Arial"/>
                <w:sz w:val="20"/>
              </w:rPr>
              <w:t xml:space="preserve"> limits</w:t>
            </w:r>
            <w:r>
              <w:rPr>
                <w:rFonts w:ascii="Arial" w:hAnsi="Arial" w:cs="Arial"/>
                <w:sz w:val="20"/>
              </w:rPr>
              <w:t xml:space="preserve"> of a function.</w:t>
            </w:r>
            <w:r w:rsidR="00903C19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515" w:type="dxa"/>
          </w:tcPr>
          <w:p w14:paraId="73A3ADAB" w14:textId="3926DF8B" w:rsidR="00A634F4" w:rsidRPr="00524862" w:rsidRDefault="00A634F4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2</w:t>
            </w:r>
          </w:p>
        </w:tc>
        <w:tc>
          <w:tcPr>
            <w:tcW w:w="1884" w:type="dxa"/>
          </w:tcPr>
          <w:p w14:paraId="694A6072" w14:textId="77777777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1237F50" w14:textId="21C28D02" w:rsidR="00A634F4" w:rsidRPr="00524862" w:rsidRDefault="0084755C" w:rsidP="00604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1</w:t>
            </w:r>
          </w:p>
        </w:tc>
        <w:tc>
          <w:tcPr>
            <w:tcW w:w="1390" w:type="dxa"/>
          </w:tcPr>
          <w:p w14:paraId="67F62844" w14:textId="75DC9EEC" w:rsidR="00A634F4" w:rsidRPr="00524862" w:rsidRDefault="0084755C" w:rsidP="00604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PLO1</w:t>
            </w:r>
          </w:p>
        </w:tc>
      </w:tr>
      <w:tr w:rsidR="00243614" w:rsidRPr="00524862" w14:paraId="3C3B3905" w14:textId="6973A9B1" w:rsidTr="00A634F4">
        <w:trPr>
          <w:cantSplit/>
        </w:trPr>
        <w:tc>
          <w:tcPr>
            <w:tcW w:w="1080" w:type="dxa"/>
          </w:tcPr>
          <w:p w14:paraId="1D7EA237" w14:textId="77777777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Wk-3</w:t>
            </w:r>
          </w:p>
          <w:p w14:paraId="1386C229" w14:textId="3163EE64" w:rsidR="00A634F4" w:rsidRDefault="00A634F4" w:rsidP="00647E3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2289CAD1" w14:textId="02AEB2A0" w:rsidR="00100257" w:rsidRPr="00100257" w:rsidRDefault="00100257" w:rsidP="00100257">
            <w:pPr>
              <w:pStyle w:val="TableParagraph"/>
              <w:spacing w:line="264" w:lineRule="exact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100257">
              <w:rPr>
                <w:rFonts w:ascii="Arial" w:eastAsia="Times New Roman" w:hAnsi="Arial" w:cs="Arial"/>
                <w:sz w:val="20"/>
                <w:szCs w:val="20"/>
              </w:rPr>
              <w:t>Sandwich Theorem,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100257">
              <w:rPr>
                <w:rFonts w:ascii="Arial" w:eastAsia="Times New Roman" w:hAnsi="Arial" w:cs="Arial"/>
                <w:sz w:val="20"/>
                <w:szCs w:val="20"/>
              </w:rPr>
              <w:t>Techniques of Finding</w:t>
            </w:r>
          </w:p>
          <w:p w14:paraId="0FBD3BE7" w14:textId="1B3688AC" w:rsidR="00A634F4" w:rsidRPr="00ED6B8F" w:rsidRDefault="00100257" w:rsidP="00100257">
            <w:pPr>
              <w:rPr>
                <w:rFonts w:ascii="Arial" w:hAnsi="Arial" w:cs="Arial"/>
                <w:sz w:val="20"/>
              </w:rPr>
            </w:pPr>
            <w:r w:rsidRPr="00100257">
              <w:rPr>
                <w:rFonts w:ascii="Arial" w:hAnsi="Arial" w:cs="Arial"/>
                <w:sz w:val="20"/>
              </w:rPr>
              <w:t>Limits</w:t>
            </w:r>
          </w:p>
        </w:tc>
        <w:tc>
          <w:tcPr>
            <w:tcW w:w="515" w:type="dxa"/>
          </w:tcPr>
          <w:p w14:paraId="22E08CBB" w14:textId="77777777" w:rsidR="00100257" w:rsidRDefault="00100257" w:rsidP="008D1894">
            <w:pPr>
              <w:jc w:val="center"/>
              <w:rPr>
                <w:rFonts w:ascii="Arial" w:hAnsi="Arial" w:cs="Arial"/>
                <w:sz w:val="20"/>
              </w:rPr>
            </w:pPr>
          </w:p>
          <w:p w14:paraId="69AFC1AA" w14:textId="784835C4" w:rsidR="00100257" w:rsidRPr="00524862" w:rsidRDefault="00100257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2</w:t>
            </w:r>
          </w:p>
        </w:tc>
        <w:tc>
          <w:tcPr>
            <w:tcW w:w="1884" w:type="dxa"/>
          </w:tcPr>
          <w:p w14:paraId="68E53550" w14:textId="77777777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44937CA" w14:textId="7F464CD3" w:rsidR="00A634F4" w:rsidRPr="00524862" w:rsidRDefault="0084755C" w:rsidP="00604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</w:t>
            </w:r>
            <w:r w:rsidR="009A327F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390" w:type="dxa"/>
          </w:tcPr>
          <w:p w14:paraId="1541E836" w14:textId="2232318D" w:rsidR="00A634F4" w:rsidRPr="00524862" w:rsidRDefault="00243614" w:rsidP="00604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PLO1, PLO2</w:t>
            </w:r>
          </w:p>
        </w:tc>
      </w:tr>
      <w:tr w:rsidR="00243614" w:rsidRPr="00524862" w14:paraId="78EC022C" w14:textId="1C760B3A" w:rsidTr="00A634F4">
        <w:trPr>
          <w:cantSplit/>
        </w:trPr>
        <w:tc>
          <w:tcPr>
            <w:tcW w:w="1080" w:type="dxa"/>
          </w:tcPr>
          <w:p w14:paraId="4707516D" w14:textId="77777777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Wk-4</w:t>
            </w:r>
          </w:p>
          <w:p w14:paraId="6728A4BC" w14:textId="77777777" w:rsidR="00A634F4" w:rsidRDefault="00A634F4" w:rsidP="00647E3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6E67A5DA" w14:textId="13D8C683" w:rsidR="00A634F4" w:rsidRPr="00ED6B8F" w:rsidRDefault="00294BE2" w:rsidP="00ED6B8F">
            <w:pPr>
              <w:rPr>
                <w:rFonts w:ascii="Arial" w:hAnsi="Arial" w:cs="Arial"/>
                <w:sz w:val="20"/>
              </w:rPr>
            </w:pPr>
            <w:r w:rsidRPr="00C3598A">
              <w:rPr>
                <w:rFonts w:ascii="Arial" w:hAnsi="Arial" w:cs="Arial"/>
                <w:sz w:val="20"/>
              </w:rPr>
              <w:t>Trigonometric limits (sine, cos</w:t>
            </w:r>
            <w:r w:rsidR="00FE17D0" w:rsidRPr="00C3598A">
              <w:rPr>
                <w:rFonts w:ascii="Arial" w:hAnsi="Arial" w:cs="Arial"/>
                <w:sz w:val="20"/>
              </w:rPr>
              <w:t>ine</w:t>
            </w:r>
            <w:r w:rsidRPr="00C3598A">
              <w:rPr>
                <w:rFonts w:ascii="Arial" w:hAnsi="Arial" w:cs="Arial"/>
                <w:sz w:val="20"/>
              </w:rPr>
              <w:t xml:space="preserve"> and tangent)</w:t>
            </w:r>
          </w:p>
        </w:tc>
        <w:tc>
          <w:tcPr>
            <w:tcW w:w="515" w:type="dxa"/>
          </w:tcPr>
          <w:p w14:paraId="19529CDA" w14:textId="617709D2" w:rsidR="00A634F4" w:rsidRPr="00524862" w:rsidRDefault="00FE403F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2</w:t>
            </w:r>
          </w:p>
        </w:tc>
        <w:tc>
          <w:tcPr>
            <w:tcW w:w="1884" w:type="dxa"/>
          </w:tcPr>
          <w:p w14:paraId="11580607" w14:textId="7189FDC4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1</w:t>
            </w:r>
          </w:p>
        </w:tc>
        <w:tc>
          <w:tcPr>
            <w:tcW w:w="1390" w:type="dxa"/>
          </w:tcPr>
          <w:p w14:paraId="46F4B17C" w14:textId="1BB75086" w:rsidR="00A634F4" w:rsidRDefault="00243614" w:rsidP="00604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2</w:t>
            </w:r>
          </w:p>
        </w:tc>
        <w:tc>
          <w:tcPr>
            <w:tcW w:w="1390" w:type="dxa"/>
          </w:tcPr>
          <w:p w14:paraId="77997EF7" w14:textId="0AAA8F15" w:rsidR="00A634F4" w:rsidRDefault="00243614" w:rsidP="00604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2</w:t>
            </w:r>
          </w:p>
        </w:tc>
      </w:tr>
      <w:tr w:rsidR="00243614" w:rsidRPr="00524862" w14:paraId="2C4917A7" w14:textId="56A8D432" w:rsidTr="00A634F4">
        <w:trPr>
          <w:cantSplit/>
        </w:trPr>
        <w:tc>
          <w:tcPr>
            <w:tcW w:w="1080" w:type="dxa"/>
          </w:tcPr>
          <w:p w14:paraId="111C44B4" w14:textId="61BD2E32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Wk-5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</w:tc>
        <w:tc>
          <w:tcPr>
            <w:tcW w:w="3060" w:type="dxa"/>
          </w:tcPr>
          <w:p w14:paraId="2B7FDB6B" w14:textId="409FB80B" w:rsidR="00A56D92" w:rsidRPr="00C3598A" w:rsidRDefault="00A56D92" w:rsidP="00682E3E">
            <w:pPr>
              <w:pStyle w:val="TableParagraph"/>
              <w:tabs>
                <w:tab w:val="left" w:pos="1759"/>
              </w:tabs>
              <w:spacing w:line="264" w:lineRule="exact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C3598A">
              <w:rPr>
                <w:rFonts w:ascii="Arial" w:eastAsia="Times New Roman" w:hAnsi="Arial" w:cs="Arial"/>
                <w:sz w:val="20"/>
                <w:szCs w:val="20"/>
              </w:rPr>
              <w:t>Indeterminate</w:t>
            </w:r>
            <w:r w:rsidR="00682E3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C3598A">
              <w:rPr>
                <w:rFonts w:ascii="Arial" w:eastAsia="Times New Roman" w:hAnsi="Arial" w:cs="Arial"/>
                <w:sz w:val="20"/>
                <w:szCs w:val="20"/>
              </w:rPr>
              <w:t>Forms</w:t>
            </w:r>
          </w:p>
          <w:p w14:paraId="04846478" w14:textId="63115F93" w:rsidR="00A634F4" w:rsidRPr="00ED6B8F" w:rsidRDefault="00A56D92" w:rsidP="00A56D92">
            <w:pPr>
              <w:rPr>
                <w:rFonts w:ascii="Arial" w:hAnsi="Arial" w:cs="Arial"/>
                <w:sz w:val="20"/>
              </w:rPr>
            </w:pPr>
            <w:r w:rsidRPr="00C3598A">
              <w:rPr>
                <w:rFonts w:ascii="Arial" w:hAnsi="Arial" w:cs="Arial"/>
                <w:sz w:val="20"/>
              </w:rPr>
              <w:t>and L’Hˆopital’s Rule,</w:t>
            </w:r>
          </w:p>
        </w:tc>
        <w:tc>
          <w:tcPr>
            <w:tcW w:w="515" w:type="dxa"/>
          </w:tcPr>
          <w:p w14:paraId="661E5BEE" w14:textId="40137FBC" w:rsidR="00A634F4" w:rsidRPr="00524862" w:rsidRDefault="00A56D92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2</w:t>
            </w:r>
          </w:p>
        </w:tc>
        <w:tc>
          <w:tcPr>
            <w:tcW w:w="1884" w:type="dxa"/>
          </w:tcPr>
          <w:p w14:paraId="35B999AB" w14:textId="2C2F5335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1</w:t>
            </w:r>
          </w:p>
        </w:tc>
        <w:tc>
          <w:tcPr>
            <w:tcW w:w="1390" w:type="dxa"/>
          </w:tcPr>
          <w:p w14:paraId="0C57DE07" w14:textId="5280098E" w:rsidR="00A634F4" w:rsidRDefault="00243614" w:rsidP="00C359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2</w:t>
            </w:r>
          </w:p>
        </w:tc>
        <w:tc>
          <w:tcPr>
            <w:tcW w:w="1390" w:type="dxa"/>
          </w:tcPr>
          <w:p w14:paraId="25E175C8" w14:textId="31ECB9BD" w:rsidR="00A634F4" w:rsidRDefault="000E733B" w:rsidP="00C359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2</w:t>
            </w:r>
          </w:p>
        </w:tc>
      </w:tr>
      <w:tr w:rsidR="00243614" w:rsidRPr="00524862" w14:paraId="6E52702F" w14:textId="5570378C" w:rsidTr="00A634F4">
        <w:trPr>
          <w:cantSplit/>
        </w:trPr>
        <w:tc>
          <w:tcPr>
            <w:tcW w:w="1080" w:type="dxa"/>
          </w:tcPr>
          <w:p w14:paraId="0B1D360A" w14:textId="77777777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Wk-6</w:t>
            </w:r>
          </w:p>
          <w:p w14:paraId="7AAEE556" w14:textId="31A21306" w:rsidR="00A634F4" w:rsidRDefault="00A634F4" w:rsidP="006048C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22A10DEE" w14:textId="16854982" w:rsidR="00A634F4" w:rsidRPr="00ED6B8F" w:rsidRDefault="00100257" w:rsidP="00ED6B8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Continuous and Discontinuous Functions</w:t>
            </w:r>
          </w:p>
        </w:tc>
        <w:tc>
          <w:tcPr>
            <w:tcW w:w="515" w:type="dxa"/>
          </w:tcPr>
          <w:p w14:paraId="17A01657" w14:textId="3F2B6FFF" w:rsidR="00A634F4" w:rsidRPr="00524862" w:rsidRDefault="00100257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2</w:t>
            </w:r>
          </w:p>
        </w:tc>
        <w:tc>
          <w:tcPr>
            <w:tcW w:w="1884" w:type="dxa"/>
          </w:tcPr>
          <w:p w14:paraId="7385C7E4" w14:textId="24592043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BE57A30" w14:textId="22D6ED4A" w:rsidR="00A634F4" w:rsidRPr="00524862" w:rsidRDefault="00243614" w:rsidP="00C359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CLO </w:t>
            </w:r>
            <w:r w:rsidR="009A327F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390" w:type="dxa"/>
          </w:tcPr>
          <w:p w14:paraId="4D0FD10C" w14:textId="06B46716" w:rsidR="00A634F4" w:rsidRPr="00524862" w:rsidRDefault="000E733B" w:rsidP="00C359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PLO3</w:t>
            </w:r>
          </w:p>
        </w:tc>
      </w:tr>
      <w:tr w:rsidR="00243614" w:rsidRPr="00524862" w14:paraId="02083896" w14:textId="72D3955E" w:rsidTr="00A634F4">
        <w:trPr>
          <w:cantSplit/>
        </w:trPr>
        <w:tc>
          <w:tcPr>
            <w:tcW w:w="1080" w:type="dxa"/>
          </w:tcPr>
          <w:p w14:paraId="6BA6ACBD" w14:textId="31C0A55F" w:rsidR="00A634F4" w:rsidRDefault="00A634F4" w:rsidP="00E77581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Wk-7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</w:tc>
        <w:tc>
          <w:tcPr>
            <w:tcW w:w="3060" w:type="dxa"/>
          </w:tcPr>
          <w:p w14:paraId="7FA0A3C6" w14:textId="62E6F826" w:rsidR="00A634F4" w:rsidRPr="00196A0C" w:rsidRDefault="00100257" w:rsidP="0010025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derivative of a function, Differentiation rules, The derivative as a rate of change</w:t>
            </w:r>
            <w:r w:rsidRPr="00ED6B8F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515" w:type="dxa"/>
          </w:tcPr>
          <w:p w14:paraId="50B7DE7C" w14:textId="0B694F01" w:rsidR="00A634F4" w:rsidRPr="00460C1B" w:rsidRDefault="00100257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Chap. 3</w:t>
            </w:r>
          </w:p>
          <w:p w14:paraId="38DF291E" w14:textId="77777777" w:rsidR="00A634F4" w:rsidRPr="00524862" w:rsidRDefault="00A634F4" w:rsidP="008D189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64393738" w14:textId="55C20A10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2</w:t>
            </w:r>
          </w:p>
        </w:tc>
        <w:tc>
          <w:tcPr>
            <w:tcW w:w="1390" w:type="dxa"/>
          </w:tcPr>
          <w:p w14:paraId="50DBFA03" w14:textId="06C825BB" w:rsidR="00A634F4" w:rsidRDefault="00243614" w:rsidP="00C359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3</w:t>
            </w:r>
          </w:p>
        </w:tc>
        <w:tc>
          <w:tcPr>
            <w:tcW w:w="1390" w:type="dxa"/>
          </w:tcPr>
          <w:p w14:paraId="3A163973" w14:textId="2F0061C5" w:rsidR="00A634F4" w:rsidRDefault="000E733B" w:rsidP="00C3598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3</w:t>
            </w:r>
          </w:p>
        </w:tc>
      </w:tr>
      <w:tr w:rsidR="00243614" w:rsidRPr="00524862" w14:paraId="585F343D" w14:textId="01A6C5D3" w:rsidTr="00A634F4">
        <w:trPr>
          <w:cantSplit/>
        </w:trPr>
        <w:tc>
          <w:tcPr>
            <w:tcW w:w="1080" w:type="dxa"/>
          </w:tcPr>
          <w:p w14:paraId="106F92C9" w14:textId="77777777" w:rsidR="00A634F4" w:rsidRDefault="00A634F4" w:rsidP="00E77581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Wk-8</w:t>
            </w:r>
          </w:p>
          <w:p w14:paraId="235ED6A8" w14:textId="4694FF55" w:rsidR="00A634F4" w:rsidRDefault="00A634F4" w:rsidP="00E77581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3060" w:type="dxa"/>
          </w:tcPr>
          <w:p w14:paraId="0BD8A46B" w14:textId="21CB6954" w:rsidR="00A634F4" w:rsidRPr="001140A4" w:rsidRDefault="00A634F4" w:rsidP="00E77581">
            <w:pPr>
              <w:rPr>
                <w:rFonts w:ascii="Arial" w:hAnsi="Arial" w:cs="Arial"/>
                <w:b/>
                <w:sz w:val="20"/>
              </w:rPr>
            </w:pPr>
            <w:r w:rsidRPr="001140A4">
              <w:rPr>
                <w:rFonts w:ascii="Arial" w:hAnsi="Arial" w:cs="Arial"/>
                <w:b/>
                <w:sz w:val="20"/>
              </w:rPr>
              <w:t>Spring Break</w:t>
            </w:r>
          </w:p>
        </w:tc>
        <w:tc>
          <w:tcPr>
            <w:tcW w:w="515" w:type="dxa"/>
          </w:tcPr>
          <w:p w14:paraId="525FFAD9" w14:textId="77777777" w:rsidR="00A634F4" w:rsidRPr="00524862" w:rsidRDefault="00A634F4" w:rsidP="008D189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478870E1" w14:textId="4AAAFF84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51D5CACC" w14:textId="77777777" w:rsidR="00A634F4" w:rsidRPr="00524862" w:rsidRDefault="00A634F4" w:rsidP="00E775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5FFE958" w14:textId="77777777" w:rsidR="00A634F4" w:rsidRPr="00524862" w:rsidRDefault="00A634F4" w:rsidP="00E775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3614" w:rsidRPr="00524862" w14:paraId="4C16FE4F" w14:textId="75A7CFED" w:rsidTr="00A634F4">
        <w:trPr>
          <w:cantSplit/>
        </w:trPr>
        <w:tc>
          <w:tcPr>
            <w:tcW w:w="1080" w:type="dxa"/>
          </w:tcPr>
          <w:p w14:paraId="5763F375" w14:textId="5D144734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Wk-9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307FAD8A" w14:textId="77777777" w:rsidR="00A634F4" w:rsidRDefault="00A634F4" w:rsidP="001140A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083C983A" w14:textId="6293B34F" w:rsidR="00A634F4" w:rsidRDefault="00100257" w:rsidP="001140A4">
            <w:pPr>
              <w:rPr>
                <w:rFonts w:ascii="Arial" w:hAnsi="Arial" w:cs="Arial"/>
                <w:sz w:val="20"/>
              </w:rPr>
            </w:pPr>
            <w:r w:rsidRPr="00ED6B8F">
              <w:rPr>
                <w:rFonts w:ascii="Arial" w:hAnsi="Arial" w:cs="Arial"/>
                <w:sz w:val="20"/>
              </w:rPr>
              <w:t>Chain rule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AF2363">
              <w:rPr>
                <w:rFonts w:ascii="Arial" w:hAnsi="Arial" w:cs="Arial"/>
                <w:sz w:val="20"/>
              </w:rPr>
              <w:t>Derivatives of inverse functions and logarithms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="00A634F4">
              <w:rPr>
                <w:rFonts w:ascii="Arial" w:hAnsi="Arial" w:cs="Arial"/>
                <w:sz w:val="20"/>
              </w:rPr>
              <w:t>Introduction to Analytical Geometry.</w:t>
            </w:r>
          </w:p>
          <w:p w14:paraId="2D315F66" w14:textId="0E7789E5" w:rsidR="00A634F4" w:rsidRPr="00ED6B8F" w:rsidRDefault="00A634F4" w:rsidP="001140A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15" w:type="dxa"/>
          </w:tcPr>
          <w:p w14:paraId="24D69EFA" w14:textId="6EADA2F6" w:rsidR="00A634F4" w:rsidRPr="00460C1B" w:rsidRDefault="00100257" w:rsidP="008D189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Chap. 3, </w:t>
            </w:r>
            <w:r w:rsidR="00A634F4">
              <w:rPr>
                <w:rFonts w:ascii="Arial" w:hAnsi="Arial" w:cs="Arial"/>
                <w:sz w:val="20"/>
              </w:rPr>
              <w:t>Notes</w:t>
            </w:r>
          </w:p>
          <w:p w14:paraId="7131D5AC" w14:textId="77777777" w:rsidR="00A634F4" w:rsidRPr="00524862" w:rsidRDefault="00A634F4" w:rsidP="008D189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1FDF1435" w14:textId="589DAA38" w:rsidR="00A634F4" w:rsidRPr="00524862" w:rsidRDefault="00A634F4" w:rsidP="008D18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2</w:t>
            </w:r>
          </w:p>
        </w:tc>
        <w:tc>
          <w:tcPr>
            <w:tcW w:w="1390" w:type="dxa"/>
          </w:tcPr>
          <w:p w14:paraId="39E7C8AA" w14:textId="16CA084A" w:rsidR="00A634F4" w:rsidRDefault="0024361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3</w:t>
            </w:r>
          </w:p>
        </w:tc>
        <w:tc>
          <w:tcPr>
            <w:tcW w:w="1390" w:type="dxa"/>
          </w:tcPr>
          <w:p w14:paraId="41E09F53" w14:textId="7D697044" w:rsidR="00A634F4" w:rsidRDefault="000E733B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PLO 3 </w:t>
            </w:r>
          </w:p>
        </w:tc>
      </w:tr>
      <w:tr w:rsidR="00243614" w:rsidRPr="00524862" w14:paraId="1BA6DEFE" w14:textId="614D001A" w:rsidTr="00A634F4">
        <w:trPr>
          <w:cantSplit/>
          <w:trHeight w:val="20"/>
        </w:trPr>
        <w:tc>
          <w:tcPr>
            <w:tcW w:w="1080" w:type="dxa"/>
          </w:tcPr>
          <w:p w14:paraId="2926FA5C" w14:textId="6DFC823C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Wk-10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br/>
            </w:r>
          </w:p>
        </w:tc>
        <w:tc>
          <w:tcPr>
            <w:tcW w:w="3060" w:type="dxa"/>
          </w:tcPr>
          <w:p w14:paraId="046D19A7" w14:textId="19BBA5C2" w:rsidR="00A634F4" w:rsidRPr="003B4ED9" w:rsidRDefault="00A634F4" w:rsidP="001140A4">
            <w:pPr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3B4ED9">
              <w:rPr>
                <w:rFonts w:ascii="Arial" w:hAnsi="Arial" w:cs="Arial"/>
                <w:color w:val="FF0000"/>
                <w:sz w:val="20"/>
              </w:rPr>
              <w:t xml:space="preserve">    Mid Term </w:t>
            </w:r>
          </w:p>
        </w:tc>
        <w:tc>
          <w:tcPr>
            <w:tcW w:w="515" w:type="dxa"/>
          </w:tcPr>
          <w:p w14:paraId="687DD6A2" w14:textId="10450C00" w:rsidR="00A634F4" w:rsidRPr="00524862" w:rsidRDefault="00A634F4" w:rsidP="001140A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3EA0032E" w14:textId="77777777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4C6DC9B" w14:textId="77777777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6209D430" w14:textId="3DCFD821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3614" w:rsidRPr="00524862" w14:paraId="7F148CCA" w14:textId="2E1E211C" w:rsidTr="00A634F4">
        <w:trPr>
          <w:cantSplit/>
        </w:trPr>
        <w:tc>
          <w:tcPr>
            <w:tcW w:w="1080" w:type="dxa"/>
          </w:tcPr>
          <w:p w14:paraId="6BC58399" w14:textId="778039E1" w:rsidR="00A634F4" w:rsidRDefault="00647E3B" w:rsidP="001140A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Week 11</w:t>
            </w:r>
          </w:p>
        </w:tc>
        <w:tc>
          <w:tcPr>
            <w:tcW w:w="3060" w:type="dxa"/>
          </w:tcPr>
          <w:p w14:paraId="59D93278" w14:textId="1F23CB5A" w:rsidR="00A634F4" w:rsidRPr="001140A4" w:rsidRDefault="00A634F4" w:rsidP="001140A4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Linear Inequalities and Linear Programming</w:t>
            </w:r>
            <w:r w:rsidRPr="001140A4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 xml:space="preserve">/ </w:t>
            </w:r>
            <w:r w:rsidRPr="001140A4">
              <w:rPr>
                <w:rFonts w:ascii="Arial" w:hAnsi="Arial" w:cs="Arial"/>
                <w:bCs/>
                <w:sz w:val="20"/>
              </w:rPr>
              <w:t>Antiderivatives</w:t>
            </w:r>
          </w:p>
          <w:p w14:paraId="13566FCF" w14:textId="6683657C" w:rsidR="00A634F4" w:rsidRPr="001140A4" w:rsidRDefault="00A634F4" w:rsidP="001140A4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15" w:type="dxa"/>
          </w:tcPr>
          <w:p w14:paraId="760C08F9" w14:textId="32F38962" w:rsidR="00A634F4" w:rsidRPr="00524862" w:rsidRDefault="00A634F4" w:rsidP="001140A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Notes/Chap. 4</w:t>
            </w:r>
          </w:p>
        </w:tc>
        <w:tc>
          <w:tcPr>
            <w:tcW w:w="1884" w:type="dxa"/>
          </w:tcPr>
          <w:p w14:paraId="46C1422D" w14:textId="77777777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BF2E73A" w14:textId="15ED5D90" w:rsidR="00A634F4" w:rsidRPr="00524862" w:rsidRDefault="0024361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4</w:t>
            </w:r>
          </w:p>
        </w:tc>
        <w:tc>
          <w:tcPr>
            <w:tcW w:w="1390" w:type="dxa"/>
          </w:tcPr>
          <w:p w14:paraId="54E909AF" w14:textId="73FA6E23" w:rsidR="00A634F4" w:rsidRPr="00524862" w:rsidRDefault="000E733B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3</w:t>
            </w:r>
          </w:p>
        </w:tc>
      </w:tr>
      <w:tr w:rsidR="00243614" w:rsidRPr="00524862" w14:paraId="740C13A0" w14:textId="0B25689A" w:rsidTr="00A634F4">
        <w:trPr>
          <w:cantSplit/>
        </w:trPr>
        <w:tc>
          <w:tcPr>
            <w:tcW w:w="1080" w:type="dxa"/>
          </w:tcPr>
          <w:p w14:paraId="622D4E26" w14:textId="77777777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Wk-11</w:t>
            </w:r>
          </w:p>
          <w:p w14:paraId="4AEAFC95" w14:textId="0D396F44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3060" w:type="dxa"/>
          </w:tcPr>
          <w:p w14:paraId="33E8C7AE" w14:textId="77777777" w:rsidR="00A634F4" w:rsidRDefault="00A634F4" w:rsidP="001140A4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Integrals</w:t>
            </w:r>
          </w:p>
          <w:p w14:paraId="3FBBF1FC" w14:textId="77777777" w:rsidR="00A634F4" w:rsidRPr="00ED6B8F" w:rsidRDefault="00A634F4" w:rsidP="001140A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Indefinite i</w:t>
            </w:r>
            <w:r w:rsidRPr="00C8473F">
              <w:rPr>
                <w:rFonts w:ascii="Arial" w:hAnsi="Arial" w:cs="Arial"/>
                <w:sz w:val="20"/>
              </w:rPr>
              <w:t>ntegrals</w:t>
            </w:r>
            <w:r>
              <w:rPr>
                <w:rFonts w:ascii="Arial" w:hAnsi="Arial" w:cs="Arial"/>
                <w:sz w:val="20"/>
              </w:rPr>
              <w:t xml:space="preserve"> and </w:t>
            </w:r>
            <w:r w:rsidRPr="00ED6B8F">
              <w:rPr>
                <w:rFonts w:ascii="Arial" w:hAnsi="Arial" w:cs="Arial"/>
                <w:sz w:val="20"/>
              </w:rPr>
              <w:t>Definite integral</w:t>
            </w:r>
          </w:p>
          <w:p w14:paraId="0441391A" w14:textId="1CA6A2B0" w:rsidR="00A634F4" w:rsidRPr="00C8473F" w:rsidRDefault="00A634F4" w:rsidP="001140A4">
            <w:pPr>
              <w:pStyle w:val="ListParagraph"/>
              <w:ind w:left="780"/>
              <w:rPr>
                <w:rFonts w:ascii="Arial" w:hAnsi="Arial" w:cs="Arial"/>
                <w:sz w:val="20"/>
              </w:rPr>
            </w:pPr>
          </w:p>
        </w:tc>
        <w:tc>
          <w:tcPr>
            <w:tcW w:w="515" w:type="dxa"/>
          </w:tcPr>
          <w:p w14:paraId="55385A95" w14:textId="77777777" w:rsidR="00A634F4" w:rsidRPr="00460C1B" w:rsidRDefault="00A634F4" w:rsidP="001140A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Chap. 5</w:t>
            </w:r>
          </w:p>
          <w:p w14:paraId="6DF7F28C" w14:textId="77777777" w:rsidR="00A634F4" w:rsidRPr="00524862" w:rsidRDefault="00A634F4" w:rsidP="001140A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5C20DEB1" w14:textId="2A65D906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3</w:t>
            </w:r>
          </w:p>
        </w:tc>
        <w:tc>
          <w:tcPr>
            <w:tcW w:w="1390" w:type="dxa"/>
          </w:tcPr>
          <w:p w14:paraId="2A920EF8" w14:textId="775E64BE" w:rsidR="00A634F4" w:rsidRDefault="0024361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5</w:t>
            </w:r>
          </w:p>
        </w:tc>
        <w:tc>
          <w:tcPr>
            <w:tcW w:w="1390" w:type="dxa"/>
          </w:tcPr>
          <w:p w14:paraId="352A903F" w14:textId="04D2BBEE" w:rsidR="00A634F4" w:rsidRDefault="000E733B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4</w:t>
            </w:r>
          </w:p>
        </w:tc>
      </w:tr>
      <w:tr w:rsidR="00243614" w:rsidRPr="00524862" w14:paraId="019A5C4F" w14:textId="3CEC927C" w:rsidTr="00A634F4">
        <w:trPr>
          <w:cantSplit/>
        </w:trPr>
        <w:tc>
          <w:tcPr>
            <w:tcW w:w="1080" w:type="dxa"/>
          </w:tcPr>
          <w:p w14:paraId="0E59CD7A" w14:textId="77777777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Wk-12</w:t>
            </w:r>
          </w:p>
          <w:p w14:paraId="108F9E8C" w14:textId="77777777" w:rsidR="00A634F4" w:rsidRDefault="00A634F4" w:rsidP="00647E3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0FA31CE0" w14:textId="77777777" w:rsidR="00A634F4" w:rsidRDefault="00A634F4" w:rsidP="001140A4">
            <w:pPr>
              <w:rPr>
                <w:rFonts w:ascii="Arial" w:hAnsi="Arial" w:cs="Arial"/>
                <w:sz w:val="20"/>
              </w:rPr>
            </w:pPr>
            <w:r w:rsidRPr="00ED6B8F">
              <w:rPr>
                <w:rFonts w:ascii="Arial" w:hAnsi="Arial" w:cs="Arial"/>
                <w:sz w:val="20"/>
              </w:rPr>
              <w:t>Rules satisfied by definite integrals</w:t>
            </w:r>
          </w:p>
          <w:p w14:paraId="3E89AC4D" w14:textId="4E168329" w:rsidR="00A634F4" w:rsidRPr="00ED6B8F" w:rsidRDefault="00A634F4" w:rsidP="00B1620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15" w:type="dxa"/>
          </w:tcPr>
          <w:p w14:paraId="24C814FC" w14:textId="5C99A205" w:rsidR="00A634F4" w:rsidRPr="00524862" w:rsidRDefault="00A634F4" w:rsidP="001140A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5</w:t>
            </w:r>
          </w:p>
        </w:tc>
        <w:tc>
          <w:tcPr>
            <w:tcW w:w="1884" w:type="dxa"/>
          </w:tcPr>
          <w:p w14:paraId="2AD9D3AD" w14:textId="22207C18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3</w:t>
            </w:r>
          </w:p>
        </w:tc>
        <w:tc>
          <w:tcPr>
            <w:tcW w:w="1390" w:type="dxa"/>
          </w:tcPr>
          <w:p w14:paraId="16E89004" w14:textId="115F5894" w:rsidR="00A634F4" w:rsidRDefault="0024361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5</w:t>
            </w:r>
          </w:p>
        </w:tc>
        <w:tc>
          <w:tcPr>
            <w:tcW w:w="1390" w:type="dxa"/>
          </w:tcPr>
          <w:p w14:paraId="5ABC7177" w14:textId="3FA5F7EB" w:rsidR="00A634F4" w:rsidRDefault="000E733B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4</w:t>
            </w:r>
          </w:p>
        </w:tc>
      </w:tr>
      <w:tr w:rsidR="00243614" w:rsidRPr="00524862" w14:paraId="479EC6A6" w14:textId="0A59DAF2" w:rsidTr="00A634F4">
        <w:trPr>
          <w:cantSplit/>
        </w:trPr>
        <w:tc>
          <w:tcPr>
            <w:tcW w:w="1080" w:type="dxa"/>
          </w:tcPr>
          <w:p w14:paraId="19D3E89E" w14:textId="77777777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Wk-13</w:t>
            </w:r>
          </w:p>
          <w:p w14:paraId="718FA56D" w14:textId="6F6E475C" w:rsidR="00A634F4" w:rsidRDefault="00A634F4" w:rsidP="001140A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2128E721" w14:textId="77777777" w:rsidR="00A634F4" w:rsidRPr="00ED6B8F" w:rsidRDefault="00A634F4" w:rsidP="00B16202">
            <w:pPr>
              <w:rPr>
                <w:rFonts w:ascii="Arial" w:hAnsi="Arial" w:cs="Arial"/>
                <w:sz w:val="20"/>
              </w:rPr>
            </w:pPr>
            <w:r w:rsidRPr="00ED6B8F">
              <w:rPr>
                <w:rFonts w:ascii="Arial" w:hAnsi="Arial" w:cs="Arial"/>
                <w:sz w:val="20"/>
              </w:rPr>
              <w:t>Integration of trigonometric, log functions</w:t>
            </w:r>
          </w:p>
          <w:p w14:paraId="1F7FB9F7" w14:textId="37F909FA" w:rsidR="00A634F4" w:rsidRPr="002F21D4" w:rsidRDefault="00A634F4" w:rsidP="001140A4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15" w:type="dxa"/>
          </w:tcPr>
          <w:p w14:paraId="700DE6AB" w14:textId="6494682B" w:rsidR="00A634F4" w:rsidRPr="00524862" w:rsidRDefault="00A634F4" w:rsidP="001140A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5</w:t>
            </w:r>
          </w:p>
        </w:tc>
        <w:tc>
          <w:tcPr>
            <w:tcW w:w="1884" w:type="dxa"/>
          </w:tcPr>
          <w:p w14:paraId="07579FEC" w14:textId="77777777" w:rsidR="00A634F4" w:rsidRPr="00524862" w:rsidRDefault="00A634F4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06D18CAA" w14:textId="190C4CF9" w:rsidR="00A634F4" w:rsidRPr="00524862" w:rsidRDefault="000E733B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5</w:t>
            </w:r>
          </w:p>
        </w:tc>
        <w:tc>
          <w:tcPr>
            <w:tcW w:w="1390" w:type="dxa"/>
          </w:tcPr>
          <w:p w14:paraId="34311AEE" w14:textId="2EAB26FB" w:rsidR="00A634F4" w:rsidRPr="00524862" w:rsidRDefault="000E733B" w:rsidP="001140A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4</w:t>
            </w:r>
          </w:p>
        </w:tc>
      </w:tr>
      <w:tr w:rsidR="00243614" w:rsidRPr="00524862" w14:paraId="7929854E" w14:textId="5AE2EBF5" w:rsidTr="00A634F4">
        <w:trPr>
          <w:cantSplit/>
        </w:trPr>
        <w:tc>
          <w:tcPr>
            <w:tcW w:w="1080" w:type="dxa"/>
          </w:tcPr>
          <w:p w14:paraId="3137A4B3" w14:textId="77777777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Wk-14</w:t>
            </w:r>
          </w:p>
          <w:p w14:paraId="3EB62B10" w14:textId="74B49572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6D9EDBF4" w14:textId="4C6044A3" w:rsidR="00A634F4" w:rsidRPr="00ED6B8F" w:rsidRDefault="00A634F4" w:rsidP="00B162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Integration by parts</w:t>
            </w:r>
          </w:p>
        </w:tc>
        <w:tc>
          <w:tcPr>
            <w:tcW w:w="515" w:type="dxa"/>
          </w:tcPr>
          <w:p w14:paraId="02690300" w14:textId="5BF6AD5F" w:rsidR="00A634F4" w:rsidRPr="00524862" w:rsidRDefault="00A634F4" w:rsidP="00B162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8</w:t>
            </w:r>
          </w:p>
        </w:tc>
        <w:tc>
          <w:tcPr>
            <w:tcW w:w="1884" w:type="dxa"/>
          </w:tcPr>
          <w:p w14:paraId="11A4C516" w14:textId="1349E0B6" w:rsidR="00A634F4" w:rsidRPr="00524862" w:rsidRDefault="00A634F4" w:rsidP="00B162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4</w:t>
            </w:r>
          </w:p>
        </w:tc>
        <w:tc>
          <w:tcPr>
            <w:tcW w:w="1390" w:type="dxa"/>
          </w:tcPr>
          <w:p w14:paraId="24152506" w14:textId="10C19566" w:rsidR="00A634F4" w:rsidRDefault="000E733B" w:rsidP="00B162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6</w:t>
            </w:r>
          </w:p>
        </w:tc>
        <w:tc>
          <w:tcPr>
            <w:tcW w:w="1390" w:type="dxa"/>
          </w:tcPr>
          <w:p w14:paraId="4E830B7E" w14:textId="79863056" w:rsidR="00A634F4" w:rsidRDefault="000E733B" w:rsidP="00B162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PLO4, PLO 5</w:t>
            </w:r>
          </w:p>
        </w:tc>
      </w:tr>
      <w:tr w:rsidR="00243614" w:rsidRPr="00524862" w14:paraId="07DC2953" w14:textId="145CB36C" w:rsidTr="00A634F4">
        <w:trPr>
          <w:cantSplit/>
          <w:trHeight w:val="467"/>
        </w:trPr>
        <w:tc>
          <w:tcPr>
            <w:tcW w:w="1080" w:type="dxa"/>
          </w:tcPr>
          <w:p w14:paraId="48EBE78A" w14:textId="4ED62E86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Wk-15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br/>
            </w:r>
          </w:p>
        </w:tc>
        <w:tc>
          <w:tcPr>
            <w:tcW w:w="3060" w:type="dxa"/>
          </w:tcPr>
          <w:p w14:paraId="1D1E69AF" w14:textId="47A38BF6" w:rsidR="00A634F4" w:rsidRPr="00ED6B8F" w:rsidRDefault="00A634F4" w:rsidP="00B16202">
            <w:pPr>
              <w:rPr>
                <w:rFonts w:ascii="Arial" w:hAnsi="Arial" w:cs="Arial"/>
                <w:sz w:val="20"/>
              </w:rPr>
            </w:pPr>
            <w:r w:rsidRPr="002F21D4">
              <w:rPr>
                <w:rFonts w:ascii="Arial" w:hAnsi="Arial" w:cs="Arial"/>
                <w:sz w:val="20"/>
              </w:rPr>
              <w:t>Conic Section (Circle, Parabola)</w:t>
            </w:r>
          </w:p>
        </w:tc>
        <w:tc>
          <w:tcPr>
            <w:tcW w:w="515" w:type="dxa"/>
          </w:tcPr>
          <w:p w14:paraId="32C91C2B" w14:textId="683D40FE" w:rsidR="00A634F4" w:rsidRPr="00524862" w:rsidRDefault="00A634F4" w:rsidP="00B162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 </w:t>
            </w:r>
          </w:p>
        </w:tc>
        <w:tc>
          <w:tcPr>
            <w:tcW w:w="1884" w:type="dxa"/>
          </w:tcPr>
          <w:p w14:paraId="684A5CEF" w14:textId="610FCDBE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4</w:t>
            </w:r>
          </w:p>
        </w:tc>
        <w:tc>
          <w:tcPr>
            <w:tcW w:w="1390" w:type="dxa"/>
          </w:tcPr>
          <w:p w14:paraId="03F62FD2" w14:textId="4B044FD8" w:rsidR="00A634F4" w:rsidRDefault="000E733B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6</w:t>
            </w:r>
          </w:p>
        </w:tc>
        <w:tc>
          <w:tcPr>
            <w:tcW w:w="1390" w:type="dxa"/>
          </w:tcPr>
          <w:p w14:paraId="435BF71F" w14:textId="74F69E53" w:rsidR="00A634F4" w:rsidRDefault="000E733B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PLO 5, PLO 6</w:t>
            </w:r>
          </w:p>
        </w:tc>
      </w:tr>
      <w:tr w:rsidR="00243614" w:rsidRPr="00524862" w14:paraId="2682AF33" w14:textId="3A2445A4" w:rsidTr="00A634F4">
        <w:trPr>
          <w:cantSplit/>
        </w:trPr>
        <w:tc>
          <w:tcPr>
            <w:tcW w:w="1080" w:type="dxa"/>
          </w:tcPr>
          <w:p w14:paraId="242A093B" w14:textId="77777777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lastRenderedPageBreak/>
              <w:t>Wk-16</w:t>
            </w:r>
          </w:p>
          <w:p w14:paraId="7BB0D91F" w14:textId="09C3AB1E" w:rsidR="00A634F4" w:rsidRPr="00461E2B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4A867F69" w14:textId="37D44BA8" w:rsidR="00A634F4" w:rsidRPr="00CB5220" w:rsidRDefault="00A634F4" w:rsidP="00B16202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Conic section (Ellipse, Hyperbola)</w:t>
            </w:r>
          </w:p>
        </w:tc>
        <w:tc>
          <w:tcPr>
            <w:tcW w:w="515" w:type="dxa"/>
          </w:tcPr>
          <w:p w14:paraId="24D2B072" w14:textId="666744D2" w:rsidR="00A634F4" w:rsidRPr="00524862" w:rsidRDefault="00A634F4" w:rsidP="00B162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Notes</w:t>
            </w:r>
          </w:p>
        </w:tc>
        <w:tc>
          <w:tcPr>
            <w:tcW w:w="1884" w:type="dxa"/>
          </w:tcPr>
          <w:p w14:paraId="41C7BBF6" w14:textId="162CD42C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8C91D86" w14:textId="6FAF945E" w:rsidR="00A634F4" w:rsidRPr="00524862" w:rsidRDefault="000E733B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CLO 6</w:t>
            </w:r>
          </w:p>
        </w:tc>
        <w:tc>
          <w:tcPr>
            <w:tcW w:w="1390" w:type="dxa"/>
          </w:tcPr>
          <w:p w14:paraId="1C907534" w14:textId="49ADBB0B" w:rsidR="00A634F4" w:rsidRPr="00524862" w:rsidRDefault="000E733B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4, PLO 5</w:t>
            </w:r>
          </w:p>
        </w:tc>
      </w:tr>
      <w:tr w:rsidR="00243614" w:rsidRPr="00524862" w14:paraId="602FB628" w14:textId="6CED1073" w:rsidTr="00A634F4">
        <w:trPr>
          <w:cantSplit/>
        </w:trPr>
        <w:tc>
          <w:tcPr>
            <w:tcW w:w="1080" w:type="dxa"/>
          </w:tcPr>
          <w:p w14:paraId="7E880167" w14:textId="77777777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Wk-17</w:t>
            </w:r>
          </w:p>
          <w:p w14:paraId="42AAD05E" w14:textId="3288489C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2E087B0B" w14:textId="21D08873" w:rsidR="00A634F4" w:rsidRPr="00CB5220" w:rsidRDefault="00A634F4" w:rsidP="00B16202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Three-dimensional coordinate systems, Vectors</w:t>
            </w:r>
          </w:p>
        </w:tc>
        <w:tc>
          <w:tcPr>
            <w:tcW w:w="515" w:type="dxa"/>
          </w:tcPr>
          <w:p w14:paraId="1665271F" w14:textId="4F38591B" w:rsidR="00A634F4" w:rsidRPr="00524862" w:rsidRDefault="00A634F4" w:rsidP="00B162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12.1, 12.2/ Notes</w:t>
            </w:r>
          </w:p>
        </w:tc>
        <w:tc>
          <w:tcPr>
            <w:tcW w:w="1884" w:type="dxa"/>
          </w:tcPr>
          <w:p w14:paraId="419A86BC" w14:textId="0C1DD41E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5219FD3F" w14:textId="7B6D44C1" w:rsidR="00A634F4" w:rsidRPr="00524862" w:rsidRDefault="000E733B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CLO 6</w:t>
            </w:r>
          </w:p>
        </w:tc>
        <w:tc>
          <w:tcPr>
            <w:tcW w:w="1390" w:type="dxa"/>
          </w:tcPr>
          <w:p w14:paraId="5D9CED55" w14:textId="384333B2" w:rsidR="00A634F4" w:rsidRPr="00524862" w:rsidRDefault="000E733B" w:rsidP="00B1620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PLO 4, PLO5</w:t>
            </w:r>
          </w:p>
        </w:tc>
      </w:tr>
      <w:tr w:rsidR="00243614" w:rsidRPr="00524862" w14:paraId="483D1393" w14:textId="6849C2E6" w:rsidTr="00A634F4">
        <w:trPr>
          <w:cantSplit/>
          <w:trHeight w:val="332"/>
        </w:trPr>
        <w:tc>
          <w:tcPr>
            <w:tcW w:w="1080" w:type="dxa"/>
          </w:tcPr>
          <w:p w14:paraId="216C10E6" w14:textId="77777777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Wk-18</w:t>
            </w:r>
          </w:p>
          <w:p w14:paraId="49D0FE67" w14:textId="315650AE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71BC8DC1" w14:textId="06F7653B" w:rsidR="00A634F4" w:rsidRPr="00CB5220" w:rsidRDefault="00A634F4" w:rsidP="00B16202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Preparation Week</w:t>
            </w:r>
          </w:p>
        </w:tc>
        <w:tc>
          <w:tcPr>
            <w:tcW w:w="515" w:type="dxa"/>
          </w:tcPr>
          <w:p w14:paraId="69972B3C" w14:textId="253B1532" w:rsidR="00A634F4" w:rsidRPr="00524862" w:rsidRDefault="00A634F4" w:rsidP="00B16202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67627C07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968A403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70C6D668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3614" w:rsidRPr="00524862" w14:paraId="695A196F" w14:textId="171C405B" w:rsidTr="00A634F4">
        <w:trPr>
          <w:cantSplit/>
          <w:trHeight w:val="332"/>
        </w:trPr>
        <w:tc>
          <w:tcPr>
            <w:tcW w:w="1080" w:type="dxa"/>
          </w:tcPr>
          <w:p w14:paraId="22DBDCAD" w14:textId="0DFF7D5B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Wk-19</w:t>
            </w:r>
          </w:p>
          <w:p w14:paraId="6A24D1FB" w14:textId="5761EC0A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21987363" w14:textId="62D0D54E" w:rsidR="00A634F4" w:rsidRPr="00CB5220" w:rsidRDefault="00A634F4" w:rsidP="00B16202">
            <w:pPr>
              <w:rPr>
                <w:rFonts w:ascii="Arial" w:hAnsi="Arial" w:cs="Arial"/>
                <w:bCs/>
                <w:sz w:val="20"/>
              </w:rPr>
            </w:pPr>
            <w:r w:rsidRPr="00B16202">
              <w:rPr>
                <w:rFonts w:ascii="Arial" w:hAnsi="Arial" w:cs="Arial"/>
                <w:bCs/>
                <w:color w:val="FF0000"/>
                <w:sz w:val="20"/>
              </w:rPr>
              <w:t>Final Exam</w:t>
            </w:r>
          </w:p>
        </w:tc>
        <w:tc>
          <w:tcPr>
            <w:tcW w:w="515" w:type="dxa"/>
          </w:tcPr>
          <w:p w14:paraId="708F5156" w14:textId="77777777" w:rsidR="00A634F4" w:rsidRPr="00524862" w:rsidRDefault="00A634F4" w:rsidP="00B16202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45304F2C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072E0BC9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31DD9E2E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3614" w:rsidRPr="00524862" w14:paraId="368D4691" w14:textId="1E0A0A41" w:rsidTr="00A634F4">
        <w:trPr>
          <w:cantSplit/>
          <w:trHeight w:val="332"/>
        </w:trPr>
        <w:tc>
          <w:tcPr>
            <w:tcW w:w="1080" w:type="dxa"/>
          </w:tcPr>
          <w:p w14:paraId="408E97FB" w14:textId="62A92AC0" w:rsidR="00A634F4" w:rsidRDefault="00A634F4" w:rsidP="00B1620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060" w:type="dxa"/>
          </w:tcPr>
          <w:p w14:paraId="39695E29" w14:textId="77777777" w:rsidR="00A634F4" w:rsidRPr="00CB5220" w:rsidRDefault="00A634F4" w:rsidP="00B16202">
            <w:pPr>
              <w:rPr>
                <w:rFonts w:ascii="Arial" w:hAnsi="Arial" w:cs="Arial"/>
                <w:bCs/>
                <w:sz w:val="20"/>
              </w:rPr>
            </w:pPr>
            <w:r w:rsidRPr="00CB5220">
              <w:rPr>
                <w:rFonts w:ascii="Arial" w:hAnsi="Arial" w:cs="Arial"/>
                <w:bCs/>
                <w:sz w:val="20"/>
              </w:rPr>
              <w:t>Posting of Result in CMS</w:t>
            </w:r>
          </w:p>
        </w:tc>
        <w:tc>
          <w:tcPr>
            <w:tcW w:w="515" w:type="dxa"/>
          </w:tcPr>
          <w:p w14:paraId="1A4E2CE7" w14:textId="77777777" w:rsidR="00A634F4" w:rsidRPr="00524862" w:rsidRDefault="00A634F4" w:rsidP="00B16202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884" w:type="dxa"/>
          </w:tcPr>
          <w:p w14:paraId="441D63DF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2B0BA7B7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0" w:type="dxa"/>
          </w:tcPr>
          <w:p w14:paraId="0238144B" w14:textId="77777777" w:rsidR="00A634F4" w:rsidRPr="00524862" w:rsidRDefault="00A634F4" w:rsidP="00B1620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4D8F95F" w14:textId="77777777" w:rsidR="00117D93" w:rsidRDefault="00117D93" w:rsidP="008447D0">
      <w:pPr>
        <w:tabs>
          <w:tab w:val="left" w:pos="1728"/>
        </w:tabs>
        <w:spacing w:before="360"/>
        <w:rPr>
          <w:rFonts w:ascii="Arial" w:hAnsi="Arial" w:cs="Arial"/>
          <w:b/>
        </w:rPr>
        <w:sectPr w:rsidR="00117D93" w:rsidSect="00C5356B">
          <w:footerReference w:type="even" r:id="rId7"/>
          <w:pgSz w:w="12240" w:h="15840" w:code="1"/>
          <w:pgMar w:top="1440" w:right="1728" w:bottom="1260" w:left="1728" w:header="1008" w:footer="1008" w:gutter="0"/>
          <w:cols w:space="720"/>
        </w:sectPr>
      </w:pPr>
    </w:p>
    <w:tbl>
      <w:tblPr>
        <w:tblpPr w:leftFromText="180" w:rightFromText="180" w:vertAnchor="text" w:horzAnchor="page" w:tblpX="5483" w:tblpY="78"/>
        <w:tblW w:w="5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3"/>
        <w:gridCol w:w="1350"/>
        <w:gridCol w:w="1080"/>
        <w:gridCol w:w="962"/>
      </w:tblGrid>
      <w:tr w:rsidR="003E282A" w:rsidRPr="00D34BD2" w14:paraId="220083DB" w14:textId="77777777" w:rsidTr="009F1F97">
        <w:trPr>
          <w:trHeight w:val="296"/>
        </w:trPr>
        <w:tc>
          <w:tcPr>
            <w:tcW w:w="5035" w:type="dxa"/>
            <w:gridSpan w:val="4"/>
          </w:tcPr>
          <w:p w14:paraId="72E3A366" w14:textId="77777777" w:rsidR="003E282A" w:rsidRPr="00D34BD2" w:rsidRDefault="003E282A" w:rsidP="00850389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GRADING TABLE</w:t>
            </w:r>
            <w:r w:rsidR="00C260C3">
              <w:rPr>
                <w:rFonts w:ascii="Trebuchet MS" w:hAnsi="Trebuchet MS"/>
                <w:b/>
                <w:sz w:val="20"/>
              </w:rPr>
              <w:br/>
              <w:t>ABSOLUTE SCALE</w:t>
            </w:r>
            <w:r w:rsidR="00A33AB4">
              <w:rPr>
                <w:rFonts w:ascii="Trebuchet MS" w:hAnsi="Trebuchet MS"/>
                <w:b/>
                <w:sz w:val="20"/>
              </w:rPr>
              <w:t xml:space="preserve"> </w:t>
            </w:r>
            <w:r w:rsidR="00D50305">
              <w:rPr>
                <w:rFonts w:ascii="Trebuchet MS" w:hAnsi="Trebuchet MS"/>
                <w:b/>
                <w:sz w:val="20"/>
              </w:rPr>
              <w:t>if no</w:t>
            </w:r>
            <w:r w:rsidR="00850389">
              <w:rPr>
                <w:rFonts w:ascii="Trebuchet MS" w:hAnsi="Trebuchet MS"/>
                <w:b/>
                <w:sz w:val="20"/>
              </w:rPr>
              <w:t>.</w:t>
            </w:r>
            <w:r w:rsidR="00D50305">
              <w:rPr>
                <w:rFonts w:ascii="Trebuchet MS" w:hAnsi="Trebuchet MS"/>
                <w:b/>
                <w:sz w:val="20"/>
              </w:rPr>
              <w:t xml:space="preserve"> of </w:t>
            </w:r>
            <w:r w:rsidR="000233C8">
              <w:rPr>
                <w:rFonts w:ascii="Trebuchet MS" w:hAnsi="Trebuchet MS"/>
                <w:b/>
                <w:sz w:val="20"/>
              </w:rPr>
              <w:t>student</w:t>
            </w:r>
            <w:r w:rsidR="00D50305">
              <w:rPr>
                <w:rFonts w:ascii="Trebuchet MS" w:hAnsi="Trebuchet MS"/>
                <w:b/>
                <w:sz w:val="20"/>
              </w:rPr>
              <w:t xml:space="preserve">s </w:t>
            </w:r>
            <w:r w:rsidR="00850389">
              <w:rPr>
                <w:rFonts w:ascii="Trebuchet MS" w:hAnsi="Trebuchet MS"/>
                <w:b/>
                <w:sz w:val="20"/>
              </w:rPr>
              <w:t xml:space="preserve">in Final Exam </w:t>
            </w:r>
            <w:r w:rsidR="00D50305">
              <w:rPr>
                <w:rFonts w:ascii="Trebuchet MS" w:hAnsi="Trebuchet MS"/>
                <w:b/>
                <w:sz w:val="20"/>
              </w:rPr>
              <w:t xml:space="preserve">are </w:t>
            </w:r>
            <w:r w:rsidR="00850389">
              <w:rPr>
                <w:rFonts w:ascii="Trebuchet MS" w:hAnsi="Trebuchet MS"/>
                <w:b/>
                <w:sz w:val="20"/>
              </w:rPr>
              <w:t xml:space="preserve">up to 20, </w:t>
            </w:r>
            <w:r w:rsidR="000233C8">
              <w:rPr>
                <w:rFonts w:ascii="Trebuchet MS" w:hAnsi="Trebuchet MS"/>
                <w:b/>
                <w:sz w:val="20"/>
              </w:rPr>
              <w:t>otherwise RELATIVE SCALE</w:t>
            </w:r>
          </w:p>
        </w:tc>
      </w:tr>
      <w:tr w:rsidR="007F7815" w:rsidRPr="00D34BD2" w14:paraId="3EAC8CFC" w14:textId="77777777" w:rsidTr="00D435FD">
        <w:trPr>
          <w:trHeight w:val="296"/>
        </w:trPr>
        <w:tc>
          <w:tcPr>
            <w:tcW w:w="1643" w:type="dxa"/>
            <w:tcBorders>
              <w:left w:val="single" w:sz="4" w:space="0" w:color="auto"/>
            </w:tcBorders>
          </w:tcPr>
          <w:p w14:paraId="08CF2F85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Range</w:t>
            </w:r>
          </w:p>
        </w:tc>
        <w:tc>
          <w:tcPr>
            <w:tcW w:w="1350" w:type="dxa"/>
          </w:tcPr>
          <w:p w14:paraId="0F5EB552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D34BD2">
              <w:rPr>
                <w:rFonts w:ascii="Trebuchet MS" w:hAnsi="Trebuchet MS"/>
                <w:b/>
                <w:sz w:val="20"/>
              </w:rPr>
              <w:t>P</w:t>
            </w:r>
            <w:r>
              <w:rPr>
                <w:rFonts w:ascii="Trebuchet MS" w:hAnsi="Trebuchet MS"/>
                <w:b/>
                <w:sz w:val="20"/>
              </w:rPr>
              <w:t>ercentage</w:t>
            </w:r>
          </w:p>
        </w:tc>
        <w:tc>
          <w:tcPr>
            <w:tcW w:w="1080" w:type="dxa"/>
          </w:tcPr>
          <w:p w14:paraId="3F5EC083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D34BD2">
              <w:rPr>
                <w:rFonts w:ascii="Trebuchet MS" w:hAnsi="Trebuchet MS"/>
                <w:b/>
                <w:sz w:val="20"/>
              </w:rPr>
              <w:t>Points</w:t>
            </w:r>
          </w:p>
        </w:tc>
        <w:tc>
          <w:tcPr>
            <w:tcW w:w="962" w:type="dxa"/>
          </w:tcPr>
          <w:p w14:paraId="310C447F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b/>
                <w:sz w:val="20"/>
              </w:rPr>
            </w:pPr>
            <w:r w:rsidRPr="00D34BD2">
              <w:rPr>
                <w:rFonts w:ascii="Trebuchet MS" w:hAnsi="Trebuchet MS"/>
                <w:b/>
                <w:sz w:val="20"/>
              </w:rPr>
              <w:t>Grade</w:t>
            </w:r>
          </w:p>
        </w:tc>
      </w:tr>
      <w:tr w:rsidR="007F7815" w:rsidRPr="00D34BD2" w14:paraId="09897292" w14:textId="77777777" w:rsidTr="007F7815">
        <w:tc>
          <w:tcPr>
            <w:tcW w:w="1643" w:type="dxa"/>
          </w:tcPr>
          <w:p w14:paraId="7CA97902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85</w:t>
            </w:r>
            <w:r>
              <w:rPr>
                <w:rFonts w:ascii="Trebuchet MS" w:hAnsi="Trebuchet MS"/>
                <w:sz w:val="20"/>
              </w:rPr>
              <w:t>.00</w:t>
            </w:r>
            <w:r w:rsidRPr="00D34BD2">
              <w:rPr>
                <w:rFonts w:ascii="Trebuchet MS" w:hAnsi="Trebuchet MS"/>
                <w:sz w:val="20"/>
              </w:rPr>
              <w:t>-100</w:t>
            </w:r>
          </w:p>
        </w:tc>
        <w:tc>
          <w:tcPr>
            <w:tcW w:w="1350" w:type="dxa"/>
          </w:tcPr>
          <w:p w14:paraId="0C943D49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</w:t>
            </w:r>
          </w:p>
        </w:tc>
        <w:tc>
          <w:tcPr>
            <w:tcW w:w="1080" w:type="dxa"/>
          </w:tcPr>
          <w:p w14:paraId="2DFFE13A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4.00</w:t>
            </w:r>
          </w:p>
        </w:tc>
        <w:tc>
          <w:tcPr>
            <w:tcW w:w="962" w:type="dxa"/>
          </w:tcPr>
          <w:p w14:paraId="4C704164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A</w:t>
            </w:r>
          </w:p>
        </w:tc>
      </w:tr>
      <w:tr w:rsidR="007F7815" w:rsidRPr="00D34BD2" w14:paraId="7F7D7A73" w14:textId="77777777" w:rsidTr="007F7815">
        <w:tc>
          <w:tcPr>
            <w:tcW w:w="1643" w:type="dxa"/>
          </w:tcPr>
          <w:p w14:paraId="78FD0B53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81.50-84.99</w:t>
            </w:r>
          </w:p>
        </w:tc>
        <w:tc>
          <w:tcPr>
            <w:tcW w:w="1350" w:type="dxa"/>
          </w:tcPr>
          <w:p w14:paraId="1EA86983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</w:t>
            </w:r>
          </w:p>
        </w:tc>
        <w:tc>
          <w:tcPr>
            <w:tcW w:w="1080" w:type="dxa"/>
          </w:tcPr>
          <w:p w14:paraId="3DE491E5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3.</w:t>
            </w:r>
            <w:r>
              <w:rPr>
                <w:rFonts w:ascii="Trebuchet MS" w:hAnsi="Trebuchet MS"/>
                <w:sz w:val="20"/>
              </w:rPr>
              <w:t>67</w:t>
            </w:r>
          </w:p>
        </w:tc>
        <w:tc>
          <w:tcPr>
            <w:tcW w:w="962" w:type="dxa"/>
          </w:tcPr>
          <w:p w14:paraId="04BDC6BA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A</w:t>
            </w:r>
            <w:r w:rsidRPr="00D34BD2"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7F7815" w:rsidRPr="00D34BD2" w14:paraId="74EADDC0" w14:textId="77777777" w:rsidTr="007F7815">
        <w:tc>
          <w:tcPr>
            <w:tcW w:w="1643" w:type="dxa"/>
          </w:tcPr>
          <w:p w14:paraId="0BCF866A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78.00-81.49</w:t>
            </w:r>
          </w:p>
        </w:tc>
        <w:tc>
          <w:tcPr>
            <w:tcW w:w="1350" w:type="dxa"/>
          </w:tcPr>
          <w:p w14:paraId="33645511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</w:t>
            </w:r>
          </w:p>
        </w:tc>
        <w:tc>
          <w:tcPr>
            <w:tcW w:w="1080" w:type="dxa"/>
          </w:tcPr>
          <w:p w14:paraId="2B204EBC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3.</w:t>
            </w:r>
            <w:r>
              <w:rPr>
                <w:rFonts w:ascii="Trebuchet MS" w:hAnsi="Trebuchet MS"/>
                <w:sz w:val="20"/>
              </w:rPr>
              <w:t>33</w:t>
            </w:r>
          </w:p>
        </w:tc>
        <w:tc>
          <w:tcPr>
            <w:tcW w:w="962" w:type="dxa"/>
          </w:tcPr>
          <w:p w14:paraId="117948CF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B+</w:t>
            </w:r>
          </w:p>
        </w:tc>
      </w:tr>
      <w:tr w:rsidR="007F7815" w:rsidRPr="00D34BD2" w14:paraId="246189E9" w14:textId="77777777" w:rsidTr="007F7815">
        <w:tc>
          <w:tcPr>
            <w:tcW w:w="1643" w:type="dxa"/>
          </w:tcPr>
          <w:p w14:paraId="714A038F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74.50-77.99</w:t>
            </w:r>
          </w:p>
        </w:tc>
        <w:tc>
          <w:tcPr>
            <w:tcW w:w="1350" w:type="dxa"/>
          </w:tcPr>
          <w:p w14:paraId="3F778C0C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</w:t>
            </w:r>
          </w:p>
        </w:tc>
        <w:tc>
          <w:tcPr>
            <w:tcW w:w="1080" w:type="dxa"/>
          </w:tcPr>
          <w:p w14:paraId="68446F04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3.00</w:t>
            </w:r>
          </w:p>
        </w:tc>
        <w:tc>
          <w:tcPr>
            <w:tcW w:w="962" w:type="dxa"/>
          </w:tcPr>
          <w:p w14:paraId="2463D14F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B</w:t>
            </w:r>
          </w:p>
        </w:tc>
      </w:tr>
      <w:tr w:rsidR="007F7815" w:rsidRPr="00D34BD2" w14:paraId="408FAC46" w14:textId="77777777" w:rsidTr="007F7815">
        <w:tc>
          <w:tcPr>
            <w:tcW w:w="1643" w:type="dxa"/>
          </w:tcPr>
          <w:p w14:paraId="4CF46AB0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71.00-74.49</w:t>
            </w:r>
          </w:p>
        </w:tc>
        <w:tc>
          <w:tcPr>
            <w:tcW w:w="1350" w:type="dxa"/>
          </w:tcPr>
          <w:p w14:paraId="57ADC0DF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</w:t>
            </w:r>
          </w:p>
        </w:tc>
        <w:tc>
          <w:tcPr>
            <w:tcW w:w="1080" w:type="dxa"/>
          </w:tcPr>
          <w:p w14:paraId="3FCD0A2C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2.</w:t>
            </w:r>
            <w:r>
              <w:rPr>
                <w:rFonts w:ascii="Trebuchet MS" w:hAnsi="Trebuchet MS"/>
                <w:sz w:val="20"/>
              </w:rPr>
              <w:t>67</w:t>
            </w:r>
          </w:p>
        </w:tc>
        <w:tc>
          <w:tcPr>
            <w:tcW w:w="962" w:type="dxa"/>
          </w:tcPr>
          <w:p w14:paraId="380C07B0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B</w:t>
            </w:r>
            <w:r w:rsidRPr="00D34BD2"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7F7815" w:rsidRPr="00D34BD2" w14:paraId="0299E5D6" w14:textId="77777777" w:rsidTr="007F7815">
        <w:tc>
          <w:tcPr>
            <w:tcW w:w="1643" w:type="dxa"/>
          </w:tcPr>
          <w:p w14:paraId="62D0E241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67.50-70.99</w:t>
            </w:r>
          </w:p>
        </w:tc>
        <w:tc>
          <w:tcPr>
            <w:tcW w:w="1350" w:type="dxa"/>
          </w:tcPr>
          <w:p w14:paraId="0284B5E1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</w:t>
            </w:r>
          </w:p>
        </w:tc>
        <w:tc>
          <w:tcPr>
            <w:tcW w:w="1080" w:type="dxa"/>
          </w:tcPr>
          <w:p w14:paraId="3842192F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2.</w:t>
            </w:r>
            <w:r>
              <w:rPr>
                <w:rFonts w:ascii="Trebuchet MS" w:hAnsi="Trebuchet MS"/>
                <w:sz w:val="20"/>
              </w:rPr>
              <w:t>33</w:t>
            </w:r>
          </w:p>
        </w:tc>
        <w:tc>
          <w:tcPr>
            <w:tcW w:w="962" w:type="dxa"/>
          </w:tcPr>
          <w:p w14:paraId="5ACCEC81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C+</w:t>
            </w:r>
          </w:p>
        </w:tc>
      </w:tr>
      <w:tr w:rsidR="007F7815" w:rsidRPr="00D34BD2" w14:paraId="65086D29" w14:textId="77777777" w:rsidTr="007F7815">
        <w:tc>
          <w:tcPr>
            <w:tcW w:w="1643" w:type="dxa"/>
          </w:tcPr>
          <w:p w14:paraId="6512F577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64.00-67.49</w:t>
            </w:r>
          </w:p>
        </w:tc>
        <w:tc>
          <w:tcPr>
            <w:tcW w:w="1350" w:type="dxa"/>
          </w:tcPr>
          <w:p w14:paraId="235FD550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</w:t>
            </w:r>
          </w:p>
        </w:tc>
        <w:tc>
          <w:tcPr>
            <w:tcW w:w="1080" w:type="dxa"/>
          </w:tcPr>
          <w:p w14:paraId="2E872AF1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2.00</w:t>
            </w:r>
          </w:p>
        </w:tc>
        <w:tc>
          <w:tcPr>
            <w:tcW w:w="962" w:type="dxa"/>
          </w:tcPr>
          <w:p w14:paraId="128720F7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</w:t>
            </w:r>
            <w:r>
              <w:rPr>
                <w:rFonts w:ascii="Trebuchet MS" w:hAnsi="Trebuchet MS"/>
                <w:sz w:val="20"/>
              </w:rPr>
              <w:t xml:space="preserve"> </w:t>
            </w:r>
            <w:r w:rsidRPr="00D34BD2">
              <w:rPr>
                <w:rFonts w:ascii="Trebuchet MS" w:hAnsi="Trebuchet MS"/>
                <w:sz w:val="20"/>
              </w:rPr>
              <w:t xml:space="preserve"> C</w:t>
            </w:r>
          </w:p>
        </w:tc>
      </w:tr>
      <w:tr w:rsidR="007F7815" w:rsidRPr="00D34BD2" w14:paraId="1E3030A9" w14:textId="77777777" w:rsidTr="007F7815">
        <w:tc>
          <w:tcPr>
            <w:tcW w:w="1643" w:type="dxa"/>
          </w:tcPr>
          <w:p w14:paraId="0F509809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60.50-63.99</w:t>
            </w:r>
          </w:p>
        </w:tc>
        <w:tc>
          <w:tcPr>
            <w:tcW w:w="1350" w:type="dxa"/>
          </w:tcPr>
          <w:p w14:paraId="21E55874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</w:t>
            </w:r>
          </w:p>
        </w:tc>
        <w:tc>
          <w:tcPr>
            <w:tcW w:w="1080" w:type="dxa"/>
          </w:tcPr>
          <w:p w14:paraId="767F230B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1.</w:t>
            </w:r>
            <w:r>
              <w:rPr>
                <w:rFonts w:ascii="Trebuchet MS" w:hAnsi="Trebuchet MS"/>
                <w:sz w:val="20"/>
              </w:rPr>
              <w:t>67</w:t>
            </w:r>
          </w:p>
        </w:tc>
        <w:tc>
          <w:tcPr>
            <w:tcW w:w="962" w:type="dxa"/>
          </w:tcPr>
          <w:p w14:paraId="06705316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  C</w:t>
            </w:r>
            <w:r w:rsidRPr="00D34BD2"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7F7815" w:rsidRPr="00D34BD2" w14:paraId="40133D60" w14:textId="77777777" w:rsidTr="007F7815">
        <w:tc>
          <w:tcPr>
            <w:tcW w:w="1643" w:type="dxa"/>
          </w:tcPr>
          <w:p w14:paraId="39C789AE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57.00-60.49</w:t>
            </w:r>
          </w:p>
        </w:tc>
        <w:tc>
          <w:tcPr>
            <w:tcW w:w="1350" w:type="dxa"/>
          </w:tcPr>
          <w:p w14:paraId="36F99A39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</w:t>
            </w:r>
          </w:p>
        </w:tc>
        <w:tc>
          <w:tcPr>
            <w:tcW w:w="1080" w:type="dxa"/>
          </w:tcPr>
          <w:p w14:paraId="209E5786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>1.</w:t>
            </w:r>
            <w:r>
              <w:rPr>
                <w:rFonts w:ascii="Trebuchet MS" w:hAnsi="Trebuchet MS"/>
                <w:sz w:val="20"/>
              </w:rPr>
              <w:t>33</w:t>
            </w:r>
          </w:p>
        </w:tc>
        <w:tc>
          <w:tcPr>
            <w:tcW w:w="962" w:type="dxa"/>
          </w:tcPr>
          <w:p w14:paraId="759068D9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 xml:space="preserve">   D+</w:t>
            </w:r>
          </w:p>
        </w:tc>
      </w:tr>
      <w:tr w:rsidR="007F7815" w:rsidRPr="00D34BD2" w14:paraId="72AFF1A0" w14:textId="77777777" w:rsidTr="007F7815">
        <w:tc>
          <w:tcPr>
            <w:tcW w:w="1643" w:type="dxa"/>
          </w:tcPr>
          <w:p w14:paraId="3D265F1F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50.00-56.99</w:t>
            </w:r>
          </w:p>
        </w:tc>
        <w:tc>
          <w:tcPr>
            <w:tcW w:w="1350" w:type="dxa"/>
          </w:tcPr>
          <w:p w14:paraId="041BFA89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</w:t>
            </w:r>
          </w:p>
        </w:tc>
        <w:tc>
          <w:tcPr>
            <w:tcW w:w="1080" w:type="dxa"/>
          </w:tcPr>
          <w:p w14:paraId="40671E2E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  <w:r w:rsidRPr="00D34BD2">
              <w:rPr>
                <w:rFonts w:ascii="Trebuchet MS" w:hAnsi="Trebuchet MS"/>
                <w:sz w:val="20"/>
              </w:rPr>
              <w:t>.00</w:t>
            </w:r>
          </w:p>
        </w:tc>
        <w:tc>
          <w:tcPr>
            <w:tcW w:w="962" w:type="dxa"/>
          </w:tcPr>
          <w:p w14:paraId="4EFD9E55" w14:textId="77777777" w:rsidR="007F7815" w:rsidRPr="00D34BD2" w:rsidRDefault="007F7815" w:rsidP="007F7815">
            <w:pPr>
              <w:jc w:val="both"/>
              <w:rPr>
                <w:rFonts w:ascii="Trebuchet MS" w:hAnsi="Trebuchet MS"/>
                <w:sz w:val="20"/>
              </w:rPr>
            </w:pPr>
            <w:r w:rsidRPr="00D34BD2">
              <w:rPr>
                <w:rFonts w:ascii="Trebuchet MS" w:hAnsi="Trebuchet MS"/>
                <w:sz w:val="20"/>
              </w:rPr>
              <w:t xml:space="preserve">  </w:t>
            </w:r>
            <w:r>
              <w:rPr>
                <w:rFonts w:ascii="Trebuchet MS" w:hAnsi="Trebuchet MS"/>
                <w:sz w:val="20"/>
              </w:rPr>
              <w:t xml:space="preserve"> </w:t>
            </w:r>
            <w:r w:rsidRPr="00D34BD2">
              <w:rPr>
                <w:rFonts w:ascii="Trebuchet MS" w:hAnsi="Trebuchet MS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D</w:t>
            </w:r>
          </w:p>
        </w:tc>
      </w:tr>
      <w:tr w:rsidR="007F7815" w:rsidRPr="00D34BD2" w14:paraId="7069FD99" w14:textId="77777777" w:rsidTr="007F7815">
        <w:tc>
          <w:tcPr>
            <w:tcW w:w="1643" w:type="dxa"/>
          </w:tcPr>
          <w:p w14:paraId="62D583A7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0.00-49.99</w:t>
            </w:r>
          </w:p>
        </w:tc>
        <w:tc>
          <w:tcPr>
            <w:tcW w:w="1350" w:type="dxa"/>
          </w:tcPr>
          <w:p w14:paraId="342899AD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Below 50</w:t>
            </w:r>
          </w:p>
        </w:tc>
        <w:tc>
          <w:tcPr>
            <w:tcW w:w="1080" w:type="dxa"/>
          </w:tcPr>
          <w:p w14:paraId="149C4CEE" w14:textId="77777777" w:rsidR="007F7815" w:rsidRPr="00D34BD2" w:rsidRDefault="007F7815" w:rsidP="007F7815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</w:t>
            </w:r>
          </w:p>
        </w:tc>
        <w:tc>
          <w:tcPr>
            <w:tcW w:w="962" w:type="dxa"/>
          </w:tcPr>
          <w:p w14:paraId="4B3FFA16" w14:textId="77777777" w:rsidR="007F7815" w:rsidRPr="00D34BD2" w:rsidRDefault="007F7815" w:rsidP="007F7815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F</w:t>
            </w:r>
          </w:p>
        </w:tc>
      </w:tr>
    </w:tbl>
    <w:p w14:paraId="2D32CE18" w14:textId="77777777" w:rsidR="0037021B" w:rsidRDefault="0037021B" w:rsidP="00117D93">
      <w:pPr>
        <w:pStyle w:val="Heading3"/>
        <w:jc w:val="left"/>
        <w:rPr>
          <w:rFonts w:ascii="Arial" w:hAnsi="Arial" w:cs="Arial"/>
          <w:b w:val="0"/>
        </w:rPr>
      </w:pPr>
    </w:p>
    <w:p w14:paraId="11193DC5" w14:textId="77777777" w:rsidR="009E05ED" w:rsidRPr="00B758A4" w:rsidRDefault="00117D93" w:rsidP="00117D93">
      <w:pPr>
        <w:pStyle w:val="Heading3"/>
        <w:jc w:val="left"/>
        <w:rPr>
          <w:rFonts w:ascii="Trebuchet MS" w:hAnsi="Trebuchet MS"/>
          <w:bCs w:val="0"/>
          <w:sz w:val="24"/>
        </w:rPr>
      </w:pPr>
      <w:r w:rsidRPr="00B758A4">
        <w:rPr>
          <w:rFonts w:ascii="Arial" w:hAnsi="Arial" w:cs="Arial"/>
          <w:bCs w:val="0"/>
          <w:sz w:val="24"/>
        </w:rPr>
        <w:t>Division of Marks:</w:t>
      </w:r>
    </w:p>
    <w:p w14:paraId="01F7C505" w14:textId="77777777" w:rsidR="008E0F21" w:rsidRDefault="008E0F21" w:rsidP="00A35031">
      <w:pPr>
        <w:jc w:val="both"/>
        <w:rPr>
          <w:rFonts w:ascii="Arial" w:hAnsi="Arial" w:cs="Arial"/>
          <w:b/>
        </w:rPr>
      </w:pPr>
    </w:p>
    <w:p w14:paraId="535587E5" w14:textId="0B9E017A" w:rsidR="009E05ED" w:rsidRDefault="009E05ED" w:rsidP="00A350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Class Tests (</w:t>
      </w:r>
      <w:r w:rsidR="00E806C2">
        <w:rPr>
          <w:rFonts w:ascii="Arial" w:hAnsi="Arial" w:cs="Arial"/>
        </w:rPr>
        <w:t>4</w:t>
      </w:r>
      <w:r>
        <w:rPr>
          <w:rFonts w:ascii="Arial" w:hAnsi="Arial" w:cs="Arial"/>
        </w:rPr>
        <w:t>)</w:t>
      </w:r>
      <w:r w:rsidR="00090E87">
        <w:rPr>
          <w:rFonts w:ascii="Arial" w:hAnsi="Arial" w:cs="Arial"/>
        </w:rPr>
        <w:t xml:space="preserve"> </w:t>
      </w:r>
      <w:r w:rsidR="008D1F3E" w:rsidRPr="0032713B">
        <w:rPr>
          <w:rFonts w:ascii="Arial" w:hAnsi="Arial" w:cs="Arial"/>
        </w:rPr>
        <w:t xml:space="preserve"> </w:t>
      </w:r>
      <w:r w:rsidR="008043A0">
        <w:rPr>
          <w:rFonts w:ascii="Arial" w:hAnsi="Arial" w:cs="Arial"/>
        </w:rPr>
        <w:t xml:space="preserve">                  15</w:t>
      </w:r>
    </w:p>
    <w:p w14:paraId="134B4133" w14:textId="7E756D80" w:rsidR="009E05ED" w:rsidRDefault="00225401" w:rsidP="002254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Assignment Tests</w:t>
      </w:r>
      <w:r w:rsidR="00A35031">
        <w:rPr>
          <w:rFonts w:ascii="Arial" w:hAnsi="Arial" w:cs="Arial"/>
        </w:rPr>
        <w:t xml:space="preserve"> (</w:t>
      </w:r>
      <w:r w:rsidR="00E806C2">
        <w:rPr>
          <w:rFonts w:ascii="Arial" w:hAnsi="Arial" w:cs="Arial"/>
        </w:rPr>
        <w:t>4</w:t>
      </w:r>
      <w:r w:rsidR="00A35031">
        <w:rPr>
          <w:rFonts w:ascii="Arial" w:hAnsi="Arial" w:cs="Arial"/>
        </w:rPr>
        <w:t>)</w:t>
      </w:r>
      <w:r w:rsidR="008E0F21">
        <w:rPr>
          <w:rFonts w:ascii="Arial" w:hAnsi="Arial" w:cs="Arial"/>
        </w:rPr>
        <w:t xml:space="preserve"> </w:t>
      </w:r>
      <w:r w:rsidR="00BD5645">
        <w:rPr>
          <w:rFonts w:ascii="Arial" w:hAnsi="Arial" w:cs="Arial"/>
        </w:rPr>
        <w:tab/>
      </w:r>
      <w:r w:rsidR="009E05ED">
        <w:rPr>
          <w:rFonts w:ascii="Arial" w:hAnsi="Arial" w:cs="Arial"/>
        </w:rPr>
        <w:t xml:space="preserve"> </w:t>
      </w:r>
      <w:r w:rsidR="0087451A">
        <w:rPr>
          <w:rFonts w:ascii="Arial" w:hAnsi="Arial" w:cs="Arial"/>
        </w:rPr>
        <w:t>1</w:t>
      </w:r>
      <w:r w:rsidR="008D1F3E">
        <w:rPr>
          <w:rFonts w:ascii="Arial" w:hAnsi="Arial" w:cs="Arial"/>
        </w:rPr>
        <w:t>5</w:t>
      </w:r>
    </w:p>
    <w:p w14:paraId="4910EF4F" w14:textId="4AC967D9" w:rsidR="009E05ED" w:rsidRDefault="009E05ED" w:rsidP="009E05ED">
      <w:pPr>
        <w:rPr>
          <w:rFonts w:ascii="Arial" w:hAnsi="Arial" w:cs="Arial"/>
        </w:rPr>
      </w:pPr>
      <w:r>
        <w:rPr>
          <w:rFonts w:ascii="Arial" w:hAnsi="Arial" w:cs="Arial"/>
        </w:rPr>
        <w:t xml:space="preserve">Mid Term </w:t>
      </w:r>
      <w:r w:rsidRPr="0032713B">
        <w:rPr>
          <w:rFonts w:ascii="Arial" w:hAnsi="Arial" w:cs="Arial"/>
        </w:rPr>
        <w:t>Test</w:t>
      </w:r>
      <w:r>
        <w:rPr>
          <w:rFonts w:ascii="Arial" w:hAnsi="Arial" w:cs="Arial"/>
        </w:rPr>
        <w:t>s (</w:t>
      </w:r>
      <w:r w:rsidR="00E806C2">
        <w:rPr>
          <w:rFonts w:ascii="Arial" w:hAnsi="Arial" w:cs="Arial"/>
        </w:rPr>
        <w:t>1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</w:t>
      </w:r>
      <w:r w:rsidR="008D1F3E">
        <w:rPr>
          <w:rFonts w:ascii="Arial" w:hAnsi="Arial" w:cs="Arial"/>
        </w:rPr>
        <w:t>25</w:t>
      </w:r>
    </w:p>
    <w:p w14:paraId="2BA1DFB4" w14:textId="0BF76AAC" w:rsidR="008D1F3E" w:rsidRPr="0032713B" w:rsidRDefault="008043A0" w:rsidP="009E05ED">
      <w:pPr>
        <w:rPr>
          <w:rFonts w:ascii="Arial" w:hAnsi="Arial" w:cs="Arial"/>
        </w:rPr>
      </w:pPr>
      <w:r>
        <w:rPr>
          <w:rFonts w:ascii="Arial" w:hAnsi="Arial" w:cs="Arial"/>
        </w:rPr>
        <w:t>Class Participation</w:t>
      </w:r>
      <w:r w:rsidR="008D1F3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</w:t>
      </w:r>
      <w:r w:rsidR="008D1F3E">
        <w:rPr>
          <w:rFonts w:ascii="Arial" w:hAnsi="Arial" w:cs="Arial"/>
        </w:rPr>
        <w:t>10</w:t>
      </w:r>
    </w:p>
    <w:p w14:paraId="29B982DE" w14:textId="46D3EA1E" w:rsidR="009E05ED" w:rsidRPr="0032713B" w:rsidRDefault="009E05ED" w:rsidP="00A35031">
      <w:pPr>
        <w:jc w:val="both"/>
        <w:rPr>
          <w:rFonts w:ascii="Arial" w:hAnsi="Arial" w:cs="Arial"/>
        </w:rPr>
      </w:pPr>
      <w:r w:rsidRPr="0032713B">
        <w:rPr>
          <w:rFonts w:ascii="Arial" w:hAnsi="Arial" w:cs="Arial"/>
        </w:rPr>
        <w:t>Final Exa</w:t>
      </w:r>
      <w:r w:rsidR="00E806C2">
        <w:rPr>
          <w:rFonts w:ascii="Arial" w:hAnsi="Arial" w:cs="Arial"/>
        </w:rPr>
        <w:t>m (1)</w:t>
      </w:r>
      <w:r w:rsidRPr="0032713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  <w:t xml:space="preserve"> </w:t>
      </w:r>
      <w:r w:rsidR="008D1F3E">
        <w:rPr>
          <w:rFonts w:ascii="Arial" w:hAnsi="Arial" w:cs="Arial"/>
        </w:rPr>
        <w:t>35</w:t>
      </w:r>
    </w:p>
    <w:p w14:paraId="4CDE37F8" w14:textId="77777777" w:rsidR="009E05ED" w:rsidRDefault="009E05ED" w:rsidP="00117D93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br/>
      </w:r>
      <w:r w:rsidRPr="0032713B">
        <w:rPr>
          <w:rFonts w:ascii="Arial" w:hAnsi="Arial" w:cs="Arial"/>
        </w:rPr>
        <w:t xml:space="preserve">Total </w:t>
      </w:r>
      <w:r w:rsidRPr="0032713B">
        <w:rPr>
          <w:rFonts w:ascii="Arial" w:hAnsi="Arial" w:cs="Arial"/>
        </w:rPr>
        <w:tab/>
      </w:r>
      <w:r w:rsidRPr="0032713B">
        <w:rPr>
          <w:rFonts w:ascii="Arial" w:hAnsi="Arial" w:cs="Arial"/>
        </w:rPr>
        <w:tab/>
      </w:r>
      <w:r w:rsidRPr="0032713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2713B">
        <w:rPr>
          <w:rFonts w:ascii="Arial" w:hAnsi="Arial" w:cs="Arial"/>
          <w:b/>
          <w:u w:val="single"/>
        </w:rPr>
        <w:t>100</w:t>
      </w:r>
    </w:p>
    <w:sectPr w:rsidR="009E05ED" w:rsidSect="00117D93">
      <w:type w:val="continuous"/>
      <w:pgSz w:w="12240" w:h="15840" w:code="1"/>
      <w:pgMar w:top="1080" w:right="1728" w:bottom="630" w:left="1728" w:header="1008" w:footer="1008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AF313" w14:textId="77777777" w:rsidR="003B6B05" w:rsidRDefault="003B6B05">
      <w:r>
        <w:separator/>
      </w:r>
    </w:p>
  </w:endnote>
  <w:endnote w:type="continuationSeparator" w:id="0">
    <w:p w14:paraId="7746A6EB" w14:textId="77777777" w:rsidR="003B6B05" w:rsidRDefault="003B6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8546" w14:textId="77777777" w:rsidR="000A55B7" w:rsidRDefault="00C2463B" w:rsidP="00C74F1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A5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4BA8B7" w14:textId="77777777" w:rsidR="000A55B7" w:rsidRDefault="000A5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C071" w14:textId="77777777" w:rsidR="003B6B05" w:rsidRDefault="003B6B05">
      <w:r>
        <w:separator/>
      </w:r>
    </w:p>
  </w:footnote>
  <w:footnote w:type="continuationSeparator" w:id="0">
    <w:p w14:paraId="79FF9D83" w14:textId="77777777" w:rsidR="003B6B05" w:rsidRDefault="003B6B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0F5"/>
    <w:multiLevelType w:val="hybridMultilevel"/>
    <w:tmpl w:val="080CF160"/>
    <w:lvl w:ilvl="0" w:tplc="34F64D3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13737"/>
    <w:multiLevelType w:val="singleLevel"/>
    <w:tmpl w:val="02061CC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2"/>
        <w:u w:val="none"/>
      </w:rPr>
    </w:lvl>
  </w:abstractNum>
  <w:abstractNum w:abstractNumId="2" w15:restartNumberingAfterBreak="0">
    <w:nsid w:val="1425140A"/>
    <w:multiLevelType w:val="hybridMultilevel"/>
    <w:tmpl w:val="0142A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8014C5"/>
    <w:multiLevelType w:val="hybridMultilevel"/>
    <w:tmpl w:val="F57C3CF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26D563CA"/>
    <w:multiLevelType w:val="hybridMultilevel"/>
    <w:tmpl w:val="2A2C64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87B4A"/>
    <w:multiLevelType w:val="hybridMultilevel"/>
    <w:tmpl w:val="3586E3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2369D"/>
    <w:multiLevelType w:val="hybridMultilevel"/>
    <w:tmpl w:val="F31AB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51B83"/>
    <w:multiLevelType w:val="hybridMultilevel"/>
    <w:tmpl w:val="F6A4AA32"/>
    <w:lvl w:ilvl="0" w:tplc="06C4F232">
      <w:start w:val="1"/>
      <w:numFmt w:val="bullet"/>
      <w:lvlText w:val=""/>
      <w:lvlJc w:val="left"/>
      <w:pPr>
        <w:tabs>
          <w:tab w:val="num" w:pos="72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201FF2"/>
    <w:multiLevelType w:val="hybridMultilevel"/>
    <w:tmpl w:val="86E80B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975C58"/>
    <w:multiLevelType w:val="hybridMultilevel"/>
    <w:tmpl w:val="ADE60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B766E"/>
    <w:multiLevelType w:val="hybridMultilevel"/>
    <w:tmpl w:val="702CC7E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A2A8D"/>
    <w:multiLevelType w:val="hybridMultilevel"/>
    <w:tmpl w:val="F26CA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02F8A"/>
    <w:multiLevelType w:val="hybridMultilevel"/>
    <w:tmpl w:val="D50A7A52"/>
    <w:lvl w:ilvl="0" w:tplc="B5CA9E1A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7320EA"/>
    <w:multiLevelType w:val="hybridMultilevel"/>
    <w:tmpl w:val="CE1CAF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92FAF"/>
    <w:multiLevelType w:val="hybridMultilevel"/>
    <w:tmpl w:val="37DC535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4394779"/>
    <w:multiLevelType w:val="multilevel"/>
    <w:tmpl w:val="4B62551A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6"/>
      <w:numFmt w:val="decimal"/>
      <w:lvlText w:val="%1.%2-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3"/>
      <w:numFmt w:val="decimal"/>
      <w:lvlText w:val="%1.%2-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5C4E582B"/>
    <w:multiLevelType w:val="hybridMultilevel"/>
    <w:tmpl w:val="5DF27F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B385E"/>
    <w:multiLevelType w:val="hybridMultilevel"/>
    <w:tmpl w:val="4B4AB8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67B67"/>
    <w:multiLevelType w:val="hybridMultilevel"/>
    <w:tmpl w:val="A4480E56"/>
    <w:lvl w:ilvl="0" w:tplc="7520C704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27366"/>
    <w:multiLevelType w:val="hybridMultilevel"/>
    <w:tmpl w:val="A828A7A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4886330"/>
    <w:multiLevelType w:val="hybridMultilevel"/>
    <w:tmpl w:val="081EE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75C6"/>
    <w:multiLevelType w:val="hybridMultilevel"/>
    <w:tmpl w:val="0286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915120">
    <w:abstractNumId w:val="1"/>
  </w:num>
  <w:num w:numId="2" w16cid:durableId="1786389148">
    <w:abstractNumId w:val="7"/>
  </w:num>
  <w:num w:numId="3" w16cid:durableId="2133858924">
    <w:abstractNumId w:val="13"/>
  </w:num>
  <w:num w:numId="4" w16cid:durableId="1446264990">
    <w:abstractNumId w:val="10"/>
  </w:num>
  <w:num w:numId="5" w16cid:durableId="1999840294">
    <w:abstractNumId w:val="15"/>
  </w:num>
  <w:num w:numId="6" w16cid:durableId="529343143">
    <w:abstractNumId w:val="18"/>
  </w:num>
  <w:num w:numId="7" w16cid:durableId="532502096">
    <w:abstractNumId w:val="0"/>
  </w:num>
  <w:num w:numId="8" w16cid:durableId="433940031">
    <w:abstractNumId w:val="9"/>
  </w:num>
  <w:num w:numId="9" w16cid:durableId="328292421">
    <w:abstractNumId w:val="5"/>
  </w:num>
  <w:num w:numId="10" w16cid:durableId="200213041">
    <w:abstractNumId w:val="11"/>
  </w:num>
  <w:num w:numId="11" w16cid:durableId="1006790097">
    <w:abstractNumId w:val="8"/>
  </w:num>
  <w:num w:numId="12" w16cid:durableId="1805735326">
    <w:abstractNumId w:val="14"/>
  </w:num>
  <w:num w:numId="13" w16cid:durableId="485899474">
    <w:abstractNumId w:val="19"/>
  </w:num>
  <w:num w:numId="14" w16cid:durableId="111635302">
    <w:abstractNumId w:val="12"/>
  </w:num>
  <w:num w:numId="15" w16cid:durableId="1850563833">
    <w:abstractNumId w:val="4"/>
  </w:num>
  <w:num w:numId="16" w16cid:durableId="1080952368">
    <w:abstractNumId w:val="17"/>
  </w:num>
  <w:num w:numId="17" w16cid:durableId="1966959378">
    <w:abstractNumId w:val="6"/>
  </w:num>
  <w:num w:numId="18" w16cid:durableId="2090301590">
    <w:abstractNumId w:val="16"/>
  </w:num>
  <w:num w:numId="19" w16cid:durableId="234517095">
    <w:abstractNumId w:val="2"/>
  </w:num>
  <w:num w:numId="20" w16cid:durableId="1169367850">
    <w:abstractNumId w:val="21"/>
  </w:num>
  <w:num w:numId="21" w16cid:durableId="59135171">
    <w:abstractNumId w:val="20"/>
  </w:num>
  <w:num w:numId="22" w16cid:durableId="2092655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349"/>
    <w:rsid w:val="00000255"/>
    <w:rsid w:val="000018A6"/>
    <w:rsid w:val="00002FA1"/>
    <w:rsid w:val="00005AFF"/>
    <w:rsid w:val="000065B3"/>
    <w:rsid w:val="00006832"/>
    <w:rsid w:val="00011ABF"/>
    <w:rsid w:val="00013C72"/>
    <w:rsid w:val="00013F07"/>
    <w:rsid w:val="00017100"/>
    <w:rsid w:val="00020CF1"/>
    <w:rsid w:val="0002245F"/>
    <w:rsid w:val="000233C8"/>
    <w:rsid w:val="00025A7A"/>
    <w:rsid w:val="00027865"/>
    <w:rsid w:val="00031C65"/>
    <w:rsid w:val="00031F17"/>
    <w:rsid w:val="00032BDC"/>
    <w:rsid w:val="0003348A"/>
    <w:rsid w:val="00034138"/>
    <w:rsid w:val="00041531"/>
    <w:rsid w:val="00042FDD"/>
    <w:rsid w:val="00050875"/>
    <w:rsid w:val="000566A7"/>
    <w:rsid w:val="00057E02"/>
    <w:rsid w:val="0006017A"/>
    <w:rsid w:val="00061ABF"/>
    <w:rsid w:val="00063B98"/>
    <w:rsid w:val="00066027"/>
    <w:rsid w:val="00067B0E"/>
    <w:rsid w:val="000729CB"/>
    <w:rsid w:val="000733EC"/>
    <w:rsid w:val="00073C5D"/>
    <w:rsid w:val="000761E2"/>
    <w:rsid w:val="00077995"/>
    <w:rsid w:val="0008083E"/>
    <w:rsid w:val="000811CC"/>
    <w:rsid w:val="00082C4E"/>
    <w:rsid w:val="0008445D"/>
    <w:rsid w:val="000845E9"/>
    <w:rsid w:val="00086C06"/>
    <w:rsid w:val="00090E87"/>
    <w:rsid w:val="00092AE7"/>
    <w:rsid w:val="00092F4E"/>
    <w:rsid w:val="000A0E45"/>
    <w:rsid w:val="000A1626"/>
    <w:rsid w:val="000A2991"/>
    <w:rsid w:val="000A4765"/>
    <w:rsid w:val="000A55B7"/>
    <w:rsid w:val="000A66BF"/>
    <w:rsid w:val="000A6BB9"/>
    <w:rsid w:val="000A6FFD"/>
    <w:rsid w:val="000B0AB7"/>
    <w:rsid w:val="000B1ED9"/>
    <w:rsid w:val="000B2E47"/>
    <w:rsid w:val="000B45CA"/>
    <w:rsid w:val="000B4E3F"/>
    <w:rsid w:val="000B5C99"/>
    <w:rsid w:val="000C2BE3"/>
    <w:rsid w:val="000C413B"/>
    <w:rsid w:val="000C431D"/>
    <w:rsid w:val="000C5DF8"/>
    <w:rsid w:val="000C6F59"/>
    <w:rsid w:val="000C73C0"/>
    <w:rsid w:val="000C7771"/>
    <w:rsid w:val="000D1187"/>
    <w:rsid w:val="000D1240"/>
    <w:rsid w:val="000D1F0A"/>
    <w:rsid w:val="000D2695"/>
    <w:rsid w:val="000D4642"/>
    <w:rsid w:val="000D4EDC"/>
    <w:rsid w:val="000D56F9"/>
    <w:rsid w:val="000D6C5A"/>
    <w:rsid w:val="000E733B"/>
    <w:rsid w:val="000F068B"/>
    <w:rsid w:val="000F09EA"/>
    <w:rsid w:val="000F1459"/>
    <w:rsid w:val="000F2523"/>
    <w:rsid w:val="000F7250"/>
    <w:rsid w:val="000F77E7"/>
    <w:rsid w:val="001001B2"/>
    <w:rsid w:val="00100257"/>
    <w:rsid w:val="001052F3"/>
    <w:rsid w:val="00106A94"/>
    <w:rsid w:val="00106D75"/>
    <w:rsid w:val="00107CD4"/>
    <w:rsid w:val="0011060F"/>
    <w:rsid w:val="00111030"/>
    <w:rsid w:val="001140A4"/>
    <w:rsid w:val="00114DDA"/>
    <w:rsid w:val="00117D93"/>
    <w:rsid w:val="001218EC"/>
    <w:rsid w:val="00121B7C"/>
    <w:rsid w:val="00123F2D"/>
    <w:rsid w:val="00124AEF"/>
    <w:rsid w:val="00131879"/>
    <w:rsid w:val="001336DE"/>
    <w:rsid w:val="00133784"/>
    <w:rsid w:val="00135EC4"/>
    <w:rsid w:val="0013768C"/>
    <w:rsid w:val="001413D9"/>
    <w:rsid w:val="00144BB8"/>
    <w:rsid w:val="001453F1"/>
    <w:rsid w:val="00150CF4"/>
    <w:rsid w:val="0015138C"/>
    <w:rsid w:val="00155152"/>
    <w:rsid w:val="00155BE7"/>
    <w:rsid w:val="001562EE"/>
    <w:rsid w:val="00157C56"/>
    <w:rsid w:val="00162067"/>
    <w:rsid w:val="00162801"/>
    <w:rsid w:val="00166629"/>
    <w:rsid w:val="00166FF3"/>
    <w:rsid w:val="001676DC"/>
    <w:rsid w:val="00167A64"/>
    <w:rsid w:val="001704C7"/>
    <w:rsid w:val="0017084F"/>
    <w:rsid w:val="0017698F"/>
    <w:rsid w:val="00176D4E"/>
    <w:rsid w:val="00182ED1"/>
    <w:rsid w:val="00184867"/>
    <w:rsid w:val="00187CCA"/>
    <w:rsid w:val="0019115D"/>
    <w:rsid w:val="001935CB"/>
    <w:rsid w:val="00193ADD"/>
    <w:rsid w:val="00194F30"/>
    <w:rsid w:val="00196644"/>
    <w:rsid w:val="001A126F"/>
    <w:rsid w:val="001A22C0"/>
    <w:rsid w:val="001A3308"/>
    <w:rsid w:val="001A4D49"/>
    <w:rsid w:val="001A5781"/>
    <w:rsid w:val="001A7B94"/>
    <w:rsid w:val="001B1112"/>
    <w:rsid w:val="001B29B8"/>
    <w:rsid w:val="001B2E6B"/>
    <w:rsid w:val="001B4ACF"/>
    <w:rsid w:val="001B7F54"/>
    <w:rsid w:val="001C1F6F"/>
    <w:rsid w:val="001C316C"/>
    <w:rsid w:val="001D1B07"/>
    <w:rsid w:val="001D23DD"/>
    <w:rsid w:val="001D5063"/>
    <w:rsid w:val="001E0C56"/>
    <w:rsid w:val="001E0EDE"/>
    <w:rsid w:val="001E38C6"/>
    <w:rsid w:val="001E7A44"/>
    <w:rsid w:val="001F26EF"/>
    <w:rsid w:val="001F3384"/>
    <w:rsid w:val="001F39A9"/>
    <w:rsid w:val="001F729D"/>
    <w:rsid w:val="001F7C95"/>
    <w:rsid w:val="001F7F16"/>
    <w:rsid w:val="00201D50"/>
    <w:rsid w:val="0020357C"/>
    <w:rsid w:val="002051EF"/>
    <w:rsid w:val="002103D0"/>
    <w:rsid w:val="00212425"/>
    <w:rsid w:val="0021344C"/>
    <w:rsid w:val="00216651"/>
    <w:rsid w:val="002210F3"/>
    <w:rsid w:val="002210FB"/>
    <w:rsid w:val="00225401"/>
    <w:rsid w:val="00227226"/>
    <w:rsid w:val="0023192C"/>
    <w:rsid w:val="00232018"/>
    <w:rsid w:val="00232958"/>
    <w:rsid w:val="00234E8A"/>
    <w:rsid w:val="0023502F"/>
    <w:rsid w:val="002406BB"/>
    <w:rsid w:val="00241491"/>
    <w:rsid w:val="0024325D"/>
    <w:rsid w:val="00243614"/>
    <w:rsid w:val="00246108"/>
    <w:rsid w:val="00247524"/>
    <w:rsid w:val="00250827"/>
    <w:rsid w:val="002518EC"/>
    <w:rsid w:val="0025569D"/>
    <w:rsid w:val="00256281"/>
    <w:rsid w:val="00260A78"/>
    <w:rsid w:val="00260BA7"/>
    <w:rsid w:val="00262588"/>
    <w:rsid w:val="00262DDE"/>
    <w:rsid w:val="00263C02"/>
    <w:rsid w:val="002640C5"/>
    <w:rsid w:val="00265398"/>
    <w:rsid w:val="00266F7A"/>
    <w:rsid w:val="002679F7"/>
    <w:rsid w:val="002706CE"/>
    <w:rsid w:val="00271D27"/>
    <w:rsid w:val="00272B9E"/>
    <w:rsid w:val="002743A1"/>
    <w:rsid w:val="00280B5B"/>
    <w:rsid w:val="00281045"/>
    <w:rsid w:val="00281A00"/>
    <w:rsid w:val="002834BE"/>
    <w:rsid w:val="0028371B"/>
    <w:rsid w:val="00284306"/>
    <w:rsid w:val="002845AB"/>
    <w:rsid w:val="00284FA1"/>
    <w:rsid w:val="00286E1F"/>
    <w:rsid w:val="00290CFF"/>
    <w:rsid w:val="002913A7"/>
    <w:rsid w:val="0029342C"/>
    <w:rsid w:val="00294006"/>
    <w:rsid w:val="00294BE2"/>
    <w:rsid w:val="00295740"/>
    <w:rsid w:val="00295C7E"/>
    <w:rsid w:val="002A0B5C"/>
    <w:rsid w:val="002A12E2"/>
    <w:rsid w:val="002A1569"/>
    <w:rsid w:val="002A5CFC"/>
    <w:rsid w:val="002A78F4"/>
    <w:rsid w:val="002B102A"/>
    <w:rsid w:val="002B1ACD"/>
    <w:rsid w:val="002B337A"/>
    <w:rsid w:val="002B532D"/>
    <w:rsid w:val="002B56F4"/>
    <w:rsid w:val="002B677D"/>
    <w:rsid w:val="002C0229"/>
    <w:rsid w:val="002C3DCB"/>
    <w:rsid w:val="002C3F3A"/>
    <w:rsid w:val="002C5020"/>
    <w:rsid w:val="002C5A91"/>
    <w:rsid w:val="002C772E"/>
    <w:rsid w:val="002D01B4"/>
    <w:rsid w:val="002D0DB6"/>
    <w:rsid w:val="002D2F92"/>
    <w:rsid w:val="002D53C9"/>
    <w:rsid w:val="002D7865"/>
    <w:rsid w:val="002E178D"/>
    <w:rsid w:val="002E2AC6"/>
    <w:rsid w:val="002E3A6A"/>
    <w:rsid w:val="002E3C72"/>
    <w:rsid w:val="002E4079"/>
    <w:rsid w:val="002E703F"/>
    <w:rsid w:val="002E7184"/>
    <w:rsid w:val="002F0F84"/>
    <w:rsid w:val="002F21D4"/>
    <w:rsid w:val="002F2578"/>
    <w:rsid w:val="002F25FD"/>
    <w:rsid w:val="002F3C66"/>
    <w:rsid w:val="002F5D07"/>
    <w:rsid w:val="002F7126"/>
    <w:rsid w:val="002F7F38"/>
    <w:rsid w:val="00301C84"/>
    <w:rsid w:val="00303C1D"/>
    <w:rsid w:val="00304174"/>
    <w:rsid w:val="00304AA9"/>
    <w:rsid w:val="00310EA2"/>
    <w:rsid w:val="00313424"/>
    <w:rsid w:val="00313CBE"/>
    <w:rsid w:val="00315752"/>
    <w:rsid w:val="003159C1"/>
    <w:rsid w:val="00316E8D"/>
    <w:rsid w:val="00317031"/>
    <w:rsid w:val="00317DF8"/>
    <w:rsid w:val="00320024"/>
    <w:rsid w:val="00321FCE"/>
    <w:rsid w:val="00322B32"/>
    <w:rsid w:val="0032713B"/>
    <w:rsid w:val="00330D23"/>
    <w:rsid w:val="00332EB6"/>
    <w:rsid w:val="00333AD2"/>
    <w:rsid w:val="00335473"/>
    <w:rsid w:val="003378A3"/>
    <w:rsid w:val="00344173"/>
    <w:rsid w:val="003464C8"/>
    <w:rsid w:val="00346976"/>
    <w:rsid w:val="00346FE2"/>
    <w:rsid w:val="00347C1A"/>
    <w:rsid w:val="00350FC4"/>
    <w:rsid w:val="00351E78"/>
    <w:rsid w:val="003523EA"/>
    <w:rsid w:val="0035441E"/>
    <w:rsid w:val="00354D7F"/>
    <w:rsid w:val="0035555A"/>
    <w:rsid w:val="0035580B"/>
    <w:rsid w:val="0035724C"/>
    <w:rsid w:val="00360B7B"/>
    <w:rsid w:val="00361F23"/>
    <w:rsid w:val="00362EB1"/>
    <w:rsid w:val="00364569"/>
    <w:rsid w:val="00367ADF"/>
    <w:rsid w:val="0037021B"/>
    <w:rsid w:val="00373233"/>
    <w:rsid w:val="00374402"/>
    <w:rsid w:val="00376AFF"/>
    <w:rsid w:val="003778B3"/>
    <w:rsid w:val="00380EDB"/>
    <w:rsid w:val="00381095"/>
    <w:rsid w:val="00382A1A"/>
    <w:rsid w:val="00382FC2"/>
    <w:rsid w:val="0038351F"/>
    <w:rsid w:val="00385589"/>
    <w:rsid w:val="003879C5"/>
    <w:rsid w:val="00390CC9"/>
    <w:rsid w:val="00391361"/>
    <w:rsid w:val="003927DD"/>
    <w:rsid w:val="00396368"/>
    <w:rsid w:val="003A1798"/>
    <w:rsid w:val="003A2844"/>
    <w:rsid w:val="003A40C2"/>
    <w:rsid w:val="003A4DCB"/>
    <w:rsid w:val="003A6772"/>
    <w:rsid w:val="003B0187"/>
    <w:rsid w:val="003B1E4C"/>
    <w:rsid w:val="003B21D1"/>
    <w:rsid w:val="003B2279"/>
    <w:rsid w:val="003B23E5"/>
    <w:rsid w:val="003B4ED9"/>
    <w:rsid w:val="003B5EF3"/>
    <w:rsid w:val="003B6107"/>
    <w:rsid w:val="003B6B05"/>
    <w:rsid w:val="003B77A7"/>
    <w:rsid w:val="003C13C1"/>
    <w:rsid w:val="003C3295"/>
    <w:rsid w:val="003C57FD"/>
    <w:rsid w:val="003C6892"/>
    <w:rsid w:val="003C7864"/>
    <w:rsid w:val="003C78B4"/>
    <w:rsid w:val="003D1970"/>
    <w:rsid w:val="003D2100"/>
    <w:rsid w:val="003D339B"/>
    <w:rsid w:val="003D3CE4"/>
    <w:rsid w:val="003D4025"/>
    <w:rsid w:val="003D53BC"/>
    <w:rsid w:val="003D6441"/>
    <w:rsid w:val="003D6B16"/>
    <w:rsid w:val="003D766D"/>
    <w:rsid w:val="003E282A"/>
    <w:rsid w:val="003E52FA"/>
    <w:rsid w:val="003E6DA3"/>
    <w:rsid w:val="003F5AEB"/>
    <w:rsid w:val="003F7193"/>
    <w:rsid w:val="00400C9A"/>
    <w:rsid w:val="00407F95"/>
    <w:rsid w:val="00411304"/>
    <w:rsid w:val="00412035"/>
    <w:rsid w:val="004140E5"/>
    <w:rsid w:val="004144B5"/>
    <w:rsid w:val="00414664"/>
    <w:rsid w:val="004152DF"/>
    <w:rsid w:val="004155BF"/>
    <w:rsid w:val="004218D8"/>
    <w:rsid w:val="0042238B"/>
    <w:rsid w:val="00425F1A"/>
    <w:rsid w:val="0042639A"/>
    <w:rsid w:val="0042684F"/>
    <w:rsid w:val="004306E6"/>
    <w:rsid w:val="00430A80"/>
    <w:rsid w:val="00430E04"/>
    <w:rsid w:val="00431CFF"/>
    <w:rsid w:val="004331AF"/>
    <w:rsid w:val="004354A8"/>
    <w:rsid w:val="004378E4"/>
    <w:rsid w:val="004403D7"/>
    <w:rsid w:val="00441750"/>
    <w:rsid w:val="00441D8B"/>
    <w:rsid w:val="00443344"/>
    <w:rsid w:val="00444F3C"/>
    <w:rsid w:val="004462E5"/>
    <w:rsid w:val="0044676D"/>
    <w:rsid w:val="00450E7A"/>
    <w:rsid w:val="00451402"/>
    <w:rsid w:val="0045175B"/>
    <w:rsid w:val="00451BC8"/>
    <w:rsid w:val="00452276"/>
    <w:rsid w:val="0045352C"/>
    <w:rsid w:val="0045361F"/>
    <w:rsid w:val="004536BC"/>
    <w:rsid w:val="00454273"/>
    <w:rsid w:val="00456084"/>
    <w:rsid w:val="0046043A"/>
    <w:rsid w:val="00460663"/>
    <w:rsid w:val="00460C1B"/>
    <w:rsid w:val="00461E2B"/>
    <w:rsid w:val="00463A7D"/>
    <w:rsid w:val="00464E23"/>
    <w:rsid w:val="004653E2"/>
    <w:rsid w:val="00465977"/>
    <w:rsid w:val="0046745D"/>
    <w:rsid w:val="00470B92"/>
    <w:rsid w:val="00481DBD"/>
    <w:rsid w:val="00482567"/>
    <w:rsid w:val="0048361C"/>
    <w:rsid w:val="004836CD"/>
    <w:rsid w:val="00483BEC"/>
    <w:rsid w:val="0048506A"/>
    <w:rsid w:val="004855A9"/>
    <w:rsid w:val="00487415"/>
    <w:rsid w:val="00490453"/>
    <w:rsid w:val="0049053A"/>
    <w:rsid w:val="00491C16"/>
    <w:rsid w:val="00493FDE"/>
    <w:rsid w:val="00494EF2"/>
    <w:rsid w:val="004950E7"/>
    <w:rsid w:val="004A4ECA"/>
    <w:rsid w:val="004A5C6E"/>
    <w:rsid w:val="004B1EAE"/>
    <w:rsid w:val="004B3909"/>
    <w:rsid w:val="004B4BC6"/>
    <w:rsid w:val="004C03D4"/>
    <w:rsid w:val="004C090E"/>
    <w:rsid w:val="004C4FDA"/>
    <w:rsid w:val="004C7637"/>
    <w:rsid w:val="004D0E7A"/>
    <w:rsid w:val="004D0EB6"/>
    <w:rsid w:val="004D4210"/>
    <w:rsid w:val="004D7199"/>
    <w:rsid w:val="004E51D5"/>
    <w:rsid w:val="004F2EEE"/>
    <w:rsid w:val="00500B07"/>
    <w:rsid w:val="00503BF7"/>
    <w:rsid w:val="0050452A"/>
    <w:rsid w:val="0050567A"/>
    <w:rsid w:val="00505B61"/>
    <w:rsid w:val="00505C0B"/>
    <w:rsid w:val="0051115C"/>
    <w:rsid w:val="0051349E"/>
    <w:rsid w:val="00513841"/>
    <w:rsid w:val="00513B8B"/>
    <w:rsid w:val="005223BB"/>
    <w:rsid w:val="005226F8"/>
    <w:rsid w:val="00524862"/>
    <w:rsid w:val="00527404"/>
    <w:rsid w:val="00531424"/>
    <w:rsid w:val="00531493"/>
    <w:rsid w:val="00531948"/>
    <w:rsid w:val="00533C10"/>
    <w:rsid w:val="00536679"/>
    <w:rsid w:val="00540C6E"/>
    <w:rsid w:val="005417EA"/>
    <w:rsid w:val="00541AE6"/>
    <w:rsid w:val="005428D2"/>
    <w:rsid w:val="005457FD"/>
    <w:rsid w:val="005461DD"/>
    <w:rsid w:val="00546A4F"/>
    <w:rsid w:val="0054715D"/>
    <w:rsid w:val="00547D2E"/>
    <w:rsid w:val="00550BF7"/>
    <w:rsid w:val="00550E29"/>
    <w:rsid w:val="00550F6A"/>
    <w:rsid w:val="00553396"/>
    <w:rsid w:val="00553ADD"/>
    <w:rsid w:val="005552AC"/>
    <w:rsid w:val="00557C0F"/>
    <w:rsid w:val="00560708"/>
    <w:rsid w:val="00560A4E"/>
    <w:rsid w:val="00560DF4"/>
    <w:rsid w:val="00562269"/>
    <w:rsid w:val="00565AC9"/>
    <w:rsid w:val="00580D49"/>
    <w:rsid w:val="00581BF0"/>
    <w:rsid w:val="005823B7"/>
    <w:rsid w:val="00583D30"/>
    <w:rsid w:val="00584BC4"/>
    <w:rsid w:val="00587023"/>
    <w:rsid w:val="00587659"/>
    <w:rsid w:val="0059026C"/>
    <w:rsid w:val="0059188E"/>
    <w:rsid w:val="005942DE"/>
    <w:rsid w:val="00595572"/>
    <w:rsid w:val="005A2DDA"/>
    <w:rsid w:val="005A2E87"/>
    <w:rsid w:val="005A34A4"/>
    <w:rsid w:val="005A49EC"/>
    <w:rsid w:val="005A7CF4"/>
    <w:rsid w:val="005B0E06"/>
    <w:rsid w:val="005B12FA"/>
    <w:rsid w:val="005B2860"/>
    <w:rsid w:val="005B3B68"/>
    <w:rsid w:val="005B3E03"/>
    <w:rsid w:val="005C2AC9"/>
    <w:rsid w:val="005C3378"/>
    <w:rsid w:val="005C5368"/>
    <w:rsid w:val="005C56E6"/>
    <w:rsid w:val="005C6356"/>
    <w:rsid w:val="005C7CD3"/>
    <w:rsid w:val="005D1833"/>
    <w:rsid w:val="005D221F"/>
    <w:rsid w:val="005D3BFD"/>
    <w:rsid w:val="005D5DAA"/>
    <w:rsid w:val="005D687F"/>
    <w:rsid w:val="005D79BA"/>
    <w:rsid w:val="005E0386"/>
    <w:rsid w:val="005E2E47"/>
    <w:rsid w:val="005E53EE"/>
    <w:rsid w:val="005E5D63"/>
    <w:rsid w:val="005F10C1"/>
    <w:rsid w:val="005F32ED"/>
    <w:rsid w:val="005F5700"/>
    <w:rsid w:val="005F7BE9"/>
    <w:rsid w:val="005F7C6E"/>
    <w:rsid w:val="006026AE"/>
    <w:rsid w:val="00603EB4"/>
    <w:rsid w:val="006048CA"/>
    <w:rsid w:val="00605506"/>
    <w:rsid w:val="006066F1"/>
    <w:rsid w:val="006136BD"/>
    <w:rsid w:val="00613FF8"/>
    <w:rsid w:val="00614E29"/>
    <w:rsid w:val="00620F61"/>
    <w:rsid w:val="006227BF"/>
    <w:rsid w:val="00622C61"/>
    <w:rsid w:val="0062488F"/>
    <w:rsid w:val="00624F94"/>
    <w:rsid w:val="00625A3E"/>
    <w:rsid w:val="00626392"/>
    <w:rsid w:val="0062649C"/>
    <w:rsid w:val="00631FA0"/>
    <w:rsid w:val="00633475"/>
    <w:rsid w:val="00633911"/>
    <w:rsid w:val="006354AE"/>
    <w:rsid w:val="0063668F"/>
    <w:rsid w:val="006366A4"/>
    <w:rsid w:val="00636EB1"/>
    <w:rsid w:val="00645147"/>
    <w:rsid w:val="00647E3B"/>
    <w:rsid w:val="00651518"/>
    <w:rsid w:val="006519E5"/>
    <w:rsid w:val="0065471E"/>
    <w:rsid w:val="00655AC7"/>
    <w:rsid w:val="00660F76"/>
    <w:rsid w:val="006625DD"/>
    <w:rsid w:val="0066374C"/>
    <w:rsid w:val="00663AF3"/>
    <w:rsid w:val="00664282"/>
    <w:rsid w:val="00664ADF"/>
    <w:rsid w:val="00674A76"/>
    <w:rsid w:val="00675F76"/>
    <w:rsid w:val="006768E0"/>
    <w:rsid w:val="00681B26"/>
    <w:rsid w:val="00682E3E"/>
    <w:rsid w:val="00685F6D"/>
    <w:rsid w:val="00686F1E"/>
    <w:rsid w:val="00691498"/>
    <w:rsid w:val="00691523"/>
    <w:rsid w:val="006953F0"/>
    <w:rsid w:val="006A12B9"/>
    <w:rsid w:val="006A1379"/>
    <w:rsid w:val="006A296E"/>
    <w:rsid w:val="006A62E9"/>
    <w:rsid w:val="006A6F51"/>
    <w:rsid w:val="006B017E"/>
    <w:rsid w:val="006B0A47"/>
    <w:rsid w:val="006B4049"/>
    <w:rsid w:val="006B6581"/>
    <w:rsid w:val="006B7E69"/>
    <w:rsid w:val="006C0005"/>
    <w:rsid w:val="006C0810"/>
    <w:rsid w:val="006C2025"/>
    <w:rsid w:val="006C5CF6"/>
    <w:rsid w:val="006C71C2"/>
    <w:rsid w:val="006D1713"/>
    <w:rsid w:val="006D2A24"/>
    <w:rsid w:val="006D48E0"/>
    <w:rsid w:val="006D4DE4"/>
    <w:rsid w:val="006D6DA5"/>
    <w:rsid w:val="006D7FC8"/>
    <w:rsid w:val="006E282C"/>
    <w:rsid w:val="006E2D8E"/>
    <w:rsid w:val="006E412A"/>
    <w:rsid w:val="006E7324"/>
    <w:rsid w:val="006E7B49"/>
    <w:rsid w:val="006E7C87"/>
    <w:rsid w:val="006F3355"/>
    <w:rsid w:val="00700071"/>
    <w:rsid w:val="007040A7"/>
    <w:rsid w:val="00704E7A"/>
    <w:rsid w:val="00707165"/>
    <w:rsid w:val="00712D7E"/>
    <w:rsid w:val="00713481"/>
    <w:rsid w:val="00713B1F"/>
    <w:rsid w:val="007172ED"/>
    <w:rsid w:val="0072160E"/>
    <w:rsid w:val="00722644"/>
    <w:rsid w:val="00723666"/>
    <w:rsid w:val="007244DC"/>
    <w:rsid w:val="00724BC9"/>
    <w:rsid w:val="0072608A"/>
    <w:rsid w:val="00726AFF"/>
    <w:rsid w:val="00727260"/>
    <w:rsid w:val="00730902"/>
    <w:rsid w:val="00733151"/>
    <w:rsid w:val="007346CD"/>
    <w:rsid w:val="00734B0D"/>
    <w:rsid w:val="00741E2E"/>
    <w:rsid w:val="00742C67"/>
    <w:rsid w:val="00744DC6"/>
    <w:rsid w:val="007454E3"/>
    <w:rsid w:val="007462A5"/>
    <w:rsid w:val="00747D3E"/>
    <w:rsid w:val="00752DD1"/>
    <w:rsid w:val="0075338C"/>
    <w:rsid w:val="0075377A"/>
    <w:rsid w:val="0075400D"/>
    <w:rsid w:val="00754750"/>
    <w:rsid w:val="00754D9A"/>
    <w:rsid w:val="00762EAE"/>
    <w:rsid w:val="007662EA"/>
    <w:rsid w:val="007670DB"/>
    <w:rsid w:val="00771B31"/>
    <w:rsid w:val="007735A1"/>
    <w:rsid w:val="00774AD5"/>
    <w:rsid w:val="00774E82"/>
    <w:rsid w:val="007843B2"/>
    <w:rsid w:val="00784FB7"/>
    <w:rsid w:val="007856AD"/>
    <w:rsid w:val="007900E0"/>
    <w:rsid w:val="00793AC4"/>
    <w:rsid w:val="00793BF2"/>
    <w:rsid w:val="00796CDB"/>
    <w:rsid w:val="00796E55"/>
    <w:rsid w:val="007A0CDD"/>
    <w:rsid w:val="007A190E"/>
    <w:rsid w:val="007A1B84"/>
    <w:rsid w:val="007A468B"/>
    <w:rsid w:val="007A6E76"/>
    <w:rsid w:val="007A7EF8"/>
    <w:rsid w:val="007B023C"/>
    <w:rsid w:val="007B1C69"/>
    <w:rsid w:val="007B3C62"/>
    <w:rsid w:val="007B4B47"/>
    <w:rsid w:val="007C061F"/>
    <w:rsid w:val="007C1417"/>
    <w:rsid w:val="007C259F"/>
    <w:rsid w:val="007D0FF9"/>
    <w:rsid w:val="007D1336"/>
    <w:rsid w:val="007D3B8D"/>
    <w:rsid w:val="007F4680"/>
    <w:rsid w:val="007F55EE"/>
    <w:rsid w:val="007F5670"/>
    <w:rsid w:val="007F7385"/>
    <w:rsid w:val="007F7815"/>
    <w:rsid w:val="00800594"/>
    <w:rsid w:val="00804272"/>
    <w:rsid w:val="008043A0"/>
    <w:rsid w:val="0080608A"/>
    <w:rsid w:val="00810201"/>
    <w:rsid w:val="00810513"/>
    <w:rsid w:val="008244F0"/>
    <w:rsid w:val="008248C5"/>
    <w:rsid w:val="00825402"/>
    <w:rsid w:val="008273BE"/>
    <w:rsid w:val="00832379"/>
    <w:rsid w:val="008328E2"/>
    <w:rsid w:val="00836126"/>
    <w:rsid w:val="008373DA"/>
    <w:rsid w:val="00841A46"/>
    <w:rsid w:val="00842C36"/>
    <w:rsid w:val="008447D0"/>
    <w:rsid w:val="008464A8"/>
    <w:rsid w:val="00846A11"/>
    <w:rsid w:val="0084755C"/>
    <w:rsid w:val="00850389"/>
    <w:rsid w:val="00850464"/>
    <w:rsid w:val="00851AF2"/>
    <w:rsid w:val="00853F32"/>
    <w:rsid w:val="00857C77"/>
    <w:rsid w:val="008612F2"/>
    <w:rsid w:val="008626DC"/>
    <w:rsid w:val="00862CF1"/>
    <w:rsid w:val="008637B1"/>
    <w:rsid w:val="00865AC7"/>
    <w:rsid w:val="00865F13"/>
    <w:rsid w:val="0087113A"/>
    <w:rsid w:val="00873E33"/>
    <w:rsid w:val="0087451A"/>
    <w:rsid w:val="00875A98"/>
    <w:rsid w:val="00876561"/>
    <w:rsid w:val="00880AD1"/>
    <w:rsid w:val="00881EFC"/>
    <w:rsid w:val="008820CE"/>
    <w:rsid w:val="0088332F"/>
    <w:rsid w:val="008838A0"/>
    <w:rsid w:val="00887652"/>
    <w:rsid w:val="00890976"/>
    <w:rsid w:val="00896C69"/>
    <w:rsid w:val="00897F0B"/>
    <w:rsid w:val="008A35EA"/>
    <w:rsid w:val="008A4D7F"/>
    <w:rsid w:val="008B0B28"/>
    <w:rsid w:val="008B2BAF"/>
    <w:rsid w:val="008B3DA1"/>
    <w:rsid w:val="008B5091"/>
    <w:rsid w:val="008B5BB0"/>
    <w:rsid w:val="008C1423"/>
    <w:rsid w:val="008C1675"/>
    <w:rsid w:val="008C1B64"/>
    <w:rsid w:val="008C26F8"/>
    <w:rsid w:val="008C2F80"/>
    <w:rsid w:val="008C32C0"/>
    <w:rsid w:val="008C391D"/>
    <w:rsid w:val="008D1894"/>
    <w:rsid w:val="008D1F3E"/>
    <w:rsid w:val="008D2E14"/>
    <w:rsid w:val="008D54A5"/>
    <w:rsid w:val="008D655A"/>
    <w:rsid w:val="008E0F21"/>
    <w:rsid w:val="008E4C61"/>
    <w:rsid w:val="008E7D84"/>
    <w:rsid w:val="008F1BB9"/>
    <w:rsid w:val="008F3BC3"/>
    <w:rsid w:val="008F78C3"/>
    <w:rsid w:val="00900114"/>
    <w:rsid w:val="00903147"/>
    <w:rsid w:val="00903C19"/>
    <w:rsid w:val="00903C4C"/>
    <w:rsid w:val="0090760D"/>
    <w:rsid w:val="00907776"/>
    <w:rsid w:val="0091089F"/>
    <w:rsid w:val="009109B1"/>
    <w:rsid w:val="00912379"/>
    <w:rsid w:val="00912D91"/>
    <w:rsid w:val="0091725B"/>
    <w:rsid w:val="00921905"/>
    <w:rsid w:val="0092271E"/>
    <w:rsid w:val="009231A6"/>
    <w:rsid w:val="00923501"/>
    <w:rsid w:val="0092352B"/>
    <w:rsid w:val="00923D9E"/>
    <w:rsid w:val="00930C71"/>
    <w:rsid w:val="009351F6"/>
    <w:rsid w:val="00935F10"/>
    <w:rsid w:val="009360F8"/>
    <w:rsid w:val="0093755F"/>
    <w:rsid w:val="00941E84"/>
    <w:rsid w:val="00944349"/>
    <w:rsid w:val="0095071D"/>
    <w:rsid w:val="009523A5"/>
    <w:rsid w:val="00956819"/>
    <w:rsid w:val="00967DA5"/>
    <w:rsid w:val="009708D0"/>
    <w:rsid w:val="00970B11"/>
    <w:rsid w:val="00972746"/>
    <w:rsid w:val="00973FFC"/>
    <w:rsid w:val="00974C2A"/>
    <w:rsid w:val="00981080"/>
    <w:rsid w:val="00983EE4"/>
    <w:rsid w:val="00990E57"/>
    <w:rsid w:val="009920D1"/>
    <w:rsid w:val="00994C3E"/>
    <w:rsid w:val="00996037"/>
    <w:rsid w:val="00997349"/>
    <w:rsid w:val="009974D8"/>
    <w:rsid w:val="009A2D0F"/>
    <w:rsid w:val="009A327F"/>
    <w:rsid w:val="009A53B3"/>
    <w:rsid w:val="009B21F2"/>
    <w:rsid w:val="009B5F14"/>
    <w:rsid w:val="009B5F2B"/>
    <w:rsid w:val="009B67B5"/>
    <w:rsid w:val="009C0CFC"/>
    <w:rsid w:val="009C1CEA"/>
    <w:rsid w:val="009C4574"/>
    <w:rsid w:val="009C5419"/>
    <w:rsid w:val="009D1817"/>
    <w:rsid w:val="009D2943"/>
    <w:rsid w:val="009D3B7C"/>
    <w:rsid w:val="009D4AB6"/>
    <w:rsid w:val="009D516B"/>
    <w:rsid w:val="009D74B8"/>
    <w:rsid w:val="009D7791"/>
    <w:rsid w:val="009E05ED"/>
    <w:rsid w:val="009E1080"/>
    <w:rsid w:val="009E2FDA"/>
    <w:rsid w:val="009E32FC"/>
    <w:rsid w:val="009E47C2"/>
    <w:rsid w:val="009E50D0"/>
    <w:rsid w:val="009E58E0"/>
    <w:rsid w:val="009E5A96"/>
    <w:rsid w:val="009E5DAB"/>
    <w:rsid w:val="009F0FDC"/>
    <w:rsid w:val="009F1F4F"/>
    <w:rsid w:val="009F5479"/>
    <w:rsid w:val="009F5B17"/>
    <w:rsid w:val="00A00A4D"/>
    <w:rsid w:val="00A01348"/>
    <w:rsid w:val="00A02829"/>
    <w:rsid w:val="00A07338"/>
    <w:rsid w:val="00A1029C"/>
    <w:rsid w:val="00A114DD"/>
    <w:rsid w:val="00A12EB4"/>
    <w:rsid w:val="00A13F01"/>
    <w:rsid w:val="00A146AB"/>
    <w:rsid w:val="00A14ADA"/>
    <w:rsid w:val="00A1660A"/>
    <w:rsid w:val="00A16BB9"/>
    <w:rsid w:val="00A20698"/>
    <w:rsid w:val="00A20DB6"/>
    <w:rsid w:val="00A21392"/>
    <w:rsid w:val="00A227AE"/>
    <w:rsid w:val="00A23354"/>
    <w:rsid w:val="00A2654F"/>
    <w:rsid w:val="00A301C0"/>
    <w:rsid w:val="00A31793"/>
    <w:rsid w:val="00A32B3A"/>
    <w:rsid w:val="00A32CB8"/>
    <w:rsid w:val="00A32EBB"/>
    <w:rsid w:val="00A33AB4"/>
    <w:rsid w:val="00A33EAA"/>
    <w:rsid w:val="00A3414C"/>
    <w:rsid w:val="00A35031"/>
    <w:rsid w:val="00A35E91"/>
    <w:rsid w:val="00A360F5"/>
    <w:rsid w:val="00A366A4"/>
    <w:rsid w:val="00A36C37"/>
    <w:rsid w:val="00A3735B"/>
    <w:rsid w:val="00A37ACB"/>
    <w:rsid w:val="00A37B3B"/>
    <w:rsid w:val="00A37EA9"/>
    <w:rsid w:val="00A40E48"/>
    <w:rsid w:val="00A44C20"/>
    <w:rsid w:val="00A451B5"/>
    <w:rsid w:val="00A4544D"/>
    <w:rsid w:val="00A47F44"/>
    <w:rsid w:val="00A51CAA"/>
    <w:rsid w:val="00A54317"/>
    <w:rsid w:val="00A55122"/>
    <w:rsid w:val="00A55230"/>
    <w:rsid w:val="00A56D92"/>
    <w:rsid w:val="00A56F4D"/>
    <w:rsid w:val="00A60A54"/>
    <w:rsid w:val="00A634F4"/>
    <w:rsid w:val="00A65734"/>
    <w:rsid w:val="00A663F1"/>
    <w:rsid w:val="00A6722F"/>
    <w:rsid w:val="00A67972"/>
    <w:rsid w:val="00A70C28"/>
    <w:rsid w:val="00A70D3B"/>
    <w:rsid w:val="00A72AEC"/>
    <w:rsid w:val="00A72C77"/>
    <w:rsid w:val="00A74A73"/>
    <w:rsid w:val="00A821A1"/>
    <w:rsid w:val="00A83C01"/>
    <w:rsid w:val="00A872F2"/>
    <w:rsid w:val="00A90BCD"/>
    <w:rsid w:val="00A90EA2"/>
    <w:rsid w:val="00A9262F"/>
    <w:rsid w:val="00A93376"/>
    <w:rsid w:val="00A9796D"/>
    <w:rsid w:val="00A97E66"/>
    <w:rsid w:val="00AA7D3A"/>
    <w:rsid w:val="00AA7EEC"/>
    <w:rsid w:val="00AB2F53"/>
    <w:rsid w:val="00AB7B48"/>
    <w:rsid w:val="00AB7F7F"/>
    <w:rsid w:val="00AC4425"/>
    <w:rsid w:val="00AC529C"/>
    <w:rsid w:val="00AC5369"/>
    <w:rsid w:val="00AC53B1"/>
    <w:rsid w:val="00AC6935"/>
    <w:rsid w:val="00AC7489"/>
    <w:rsid w:val="00AC7947"/>
    <w:rsid w:val="00AC796F"/>
    <w:rsid w:val="00AC7E20"/>
    <w:rsid w:val="00AD0EC9"/>
    <w:rsid w:val="00AD144D"/>
    <w:rsid w:val="00AD14F4"/>
    <w:rsid w:val="00AD2352"/>
    <w:rsid w:val="00AD3632"/>
    <w:rsid w:val="00AD3F24"/>
    <w:rsid w:val="00AD4946"/>
    <w:rsid w:val="00AD4C6D"/>
    <w:rsid w:val="00AD679B"/>
    <w:rsid w:val="00AD6C5B"/>
    <w:rsid w:val="00AE0020"/>
    <w:rsid w:val="00AE0360"/>
    <w:rsid w:val="00AE096B"/>
    <w:rsid w:val="00AE2BAB"/>
    <w:rsid w:val="00AE2CAC"/>
    <w:rsid w:val="00AE2F13"/>
    <w:rsid w:val="00AE397B"/>
    <w:rsid w:val="00AE6815"/>
    <w:rsid w:val="00AE6BA5"/>
    <w:rsid w:val="00AE7C99"/>
    <w:rsid w:val="00AE7D3A"/>
    <w:rsid w:val="00AF2363"/>
    <w:rsid w:val="00AF61A8"/>
    <w:rsid w:val="00AF6205"/>
    <w:rsid w:val="00B006BA"/>
    <w:rsid w:val="00B00AD2"/>
    <w:rsid w:val="00B01C83"/>
    <w:rsid w:val="00B02352"/>
    <w:rsid w:val="00B02964"/>
    <w:rsid w:val="00B033D2"/>
    <w:rsid w:val="00B040BB"/>
    <w:rsid w:val="00B05BB9"/>
    <w:rsid w:val="00B070E7"/>
    <w:rsid w:val="00B11DEE"/>
    <w:rsid w:val="00B11FFB"/>
    <w:rsid w:val="00B131B3"/>
    <w:rsid w:val="00B1383E"/>
    <w:rsid w:val="00B152F8"/>
    <w:rsid w:val="00B155B1"/>
    <w:rsid w:val="00B15D18"/>
    <w:rsid w:val="00B16202"/>
    <w:rsid w:val="00B169A8"/>
    <w:rsid w:val="00B20388"/>
    <w:rsid w:val="00B21E3A"/>
    <w:rsid w:val="00B2709F"/>
    <w:rsid w:val="00B273E9"/>
    <w:rsid w:val="00B2752F"/>
    <w:rsid w:val="00B278B5"/>
    <w:rsid w:val="00B27AEC"/>
    <w:rsid w:val="00B3196B"/>
    <w:rsid w:val="00B3300C"/>
    <w:rsid w:val="00B34BAD"/>
    <w:rsid w:val="00B36286"/>
    <w:rsid w:val="00B36C71"/>
    <w:rsid w:val="00B37591"/>
    <w:rsid w:val="00B41845"/>
    <w:rsid w:val="00B45FD9"/>
    <w:rsid w:val="00B46277"/>
    <w:rsid w:val="00B47CBD"/>
    <w:rsid w:val="00B50BD9"/>
    <w:rsid w:val="00B5455F"/>
    <w:rsid w:val="00B5701A"/>
    <w:rsid w:val="00B61B11"/>
    <w:rsid w:val="00B62454"/>
    <w:rsid w:val="00B65BEA"/>
    <w:rsid w:val="00B65C12"/>
    <w:rsid w:val="00B66CFB"/>
    <w:rsid w:val="00B7283F"/>
    <w:rsid w:val="00B73890"/>
    <w:rsid w:val="00B758A4"/>
    <w:rsid w:val="00B76CC8"/>
    <w:rsid w:val="00B76EC9"/>
    <w:rsid w:val="00B8001A"/>
    <w:rsid w:val="00B817F0"/>
    <w:rsid w:val="00B8377D"/>
    <w:rsid w:val="00B8509E"/>
    <w:rsid w:val="00B900F6"/>
    <w:rsid w:val="00B901B1"/>
    <w:rsid w:val="00B92BA5"/>
    <w:rsid w:val="00BA0677"/>
    <w:rsid w:val="00BA11AC"/>
    <w:rsid w:val="00BA4527"/>
    <w:rsid w:val="00BA4CE8"/>
    <w:rsid w:val="00BA5770"/>
    <w:rsid w:val="00BB214B"/>
    <w:rsid w:val="00BB361F"/>
    <w:rsid w:val="00BB75E4"/>
    <w:rsid w:val="00BC0098"/>
    <w:rsid w:val="00BC2140"/>
    <w:rsid w:val="00BC2CF5"/>
    <w:rsid w:val="00BC66B0"/>
    <w:rsid w:val="00BC7643"/>
    <w:rsid w:val="00BC7769"/>
    <w:rsid w:val="00BC79A0"/>
    <w:rsid w:val="00BD179E"/>
    <w:rsid w:val="00BD349D"/>
    <w:rsid w:val="00BD3BE4"/>
    <w:rsid w:val="00BD50C8"/>
    <w:rsid w:val="00BD5645"/>
    <w:rsid w:val="00BD592E"/>
    <w:rsid w:val="00BD5B86"/>
    <w:rsid w:val="00BD6699"/>
    <w:rsid w:val="00BD7166"/>
    <w:rsid w:val="00BE29D5"/>
    <w:rsid w:val="00BE35B4"/>
    <w:rsid w:val="00BE484D"/>
    <w:rsid w:val="00BE657F"/>
    <w:rsid w:val="00BE7A68"/>
    <w:rsid w:val="00BE7ED4"/>
    <w:rsid w:val="00BF069B"/>
    <w:rsid w:val="00BF0E0A"/>
    <w:rsid w:val="00BF1735"/>
    <w:rsid w:val="00BF2577"/>
    <w:rsid w:val="00BF4EC5"/>
    <w:rsid w:val="00BF60D5"/>
    <w:rsid w:val="00BF6327"/>
    <w:rsid w:val="00BF7C3C"/>
    <w:rsid w:val="00C018E4"/>
    <w:rsid w:val="00C01FB1"/>
    <w:rsid w:val="00C07005"/>
    <w:rsid w:val="00C1049A"/>
    <w:rsid w:val="00C15B7A"/>
    <w:rsid w:val="00C16709"/>
    <w:rsid w:val="00C2118A"/>
    <w:rsid w:val="00C231A6"/>
    <w:rsid w:val="00C2463B"/>
    <w:rsid w:val="00C24819"/>
    <w:rsid w:val="00C260C3"/>
    <w:rsid w:val="00C26788"/>
    <w:rsid w:val="00C26C85"/>
    <w:rsid w:val="00C300E0"/>
    <w:rsid w:val="00C33390"/>
    <w:rsid w:val="00C3460B"/>
    <w:rsid w:val="00C3598A"/>
    <w:rsid w:val="00C41811"/>
    <w:rsid w:val="00C4209D"/>
    <w:rsid w:val="00C43D95"/>
    <w:rsid w:val="00C50959"/>
    <w:rsid w:val="00C5356B"/>
    <w:rsid w:val="00C53BA4"/>
    <w:rsid w:val="00C57B7E"/>
    <w:rsid w:val="00C65FC9"/>
    <w:rsid w:val="00C66D1B"/>
    <w:rsid w:val="00C67731"/>
    <w:rsid w:val="00C71650"/>
    <w:rsid w:val="00C73A41"/>
    <w:rsid w:val="00C74F15"/>
    <w:rsid w:val="00C75ADA"/>
    <w:rsid w:val="00C774FC"/>
    <w:rsid w:val="00C77C4F"/>
    <w:rsid w:val="00C77E41"/>
    <w:rsid w:val="00C82F19"/>
    <w:rsid w:val="00C8473F"/>
    <w:rsid w:val="00C85DAD"/>
    <w:rsid w:val="00C8735C"/>
    <w:rsid w:val="00C916E6"/>
    <w:rsid w:val="00C945BC"/>
    <w:rsid w:val="00C94AD2"/>
    <w:rsid w:val="00C94F36"/>
    <w:rsid w:val="00C977A2"/>
    <w:rsid w:val="00CA2F9D"/>
    <w:rsid w:val="00CB21A7"/>
    <w:rsid w:val="00CB5220"/>
    <w:rsid w:val="00CC09E1"/>
    <w:rsid w:val="00CC2D52"/>
    <w:rsid w:val="00CC3320"/>
    <w:rsid w:val="00CC35C8"/>
    <w:rsid w:val="00CC3FBF"/>
    <w:rsid w:val="00CD1697"/>
    <w:rsid w:val="00CD2841"/>
    <w:rsid w:val="00CD61EF"/>
    <w:rsid w:val="00CE228E"/>
    <w:rsid w:val="00CE322B"/>
    <w:rsid w:val="00CE43EF"/>
    <w:rsid w:val="00CE525B"/>
    <w:rsid w:val="00CF0123"/>
    <w:rsid w:val="00D020DE"/>
    <w:rsid w:val="00D121C8"/>
    <w:rsid w:val="00D12B37"/>
    <w:rsid w:val="00D132E3"/>
    <w:rsid w:val="00D14E9C"/>
    <w:rsid w:val="00D157B3"/>
    <w:rsid w:val="00D208F0"/>
    <w:rsid w:val="00D228A7"/>
    <w:rsid w:val="00D23BDA"/>
    <w:rsid w:val="00D26935"/>
    <w:rsid w:val="00D2700D"/>
    <w:rsid w:val="00D27685"/>
    <w:rsid w:val="00D30DD1"/>
    <w:rsid w:val="00D33A0E"/>
    <w:rsid w:val="00D36A8C"/>
    <w:rsid w:val="00D36F58"/>
    <w:rsid w:val="00D37E12"/>
    <w:rsid w:val="00D41FF9"/>
    <w:rsid w:val="00D435FD"/>
    <w:rsid w:val="00D44A15"/>
    <w:rsid w:val="00D47B46"/>
    <w:rsid w:val="00D50305"/>
    <w:rsid w:val="00D52C84"/>
    <w:rsid w:val="00D52E8B"/>
    <w:rsid w:val="00D555A4"/>
    <w:rsid w:val="00D617AF"/>
    <w:rsid w:val="00D63355"/>
    <w:rsid w:val="00D63F5C"/>
    <w:rsid w:val="00D6678F"/>
    <w:rsid w:val="00D70551"/>
    <w:rsid w:val="00D72F71"/>
    <w:rsid w:val="00D742E8"/>
    <w:rsid w:val="00D742FE"/>
    <w:rsid w:val="00D7505E"/>
    <w:rsid w:val="00D7569A"/>
    <w:rsid w:val="00D769B9"/>
    <w:rsid w:val="00D76A91"/>
    <w:rsid w:val="00D77182"/>
    <w:rsid w:val="00D774E3"/>
    <w:rsid w:val="00D77D3A"/>
    <w:rsid w:val="00D81A02"/>
    <w:rsid w:val="00D82D27"/>
    <w:rsid w:val="00D82E89"/>
    <w:rsid w:val="00D84D92"/>
    <w:rsid w:val="00D861E4"/>
    <w:rsid w:val="00D86EEE"/>
    <w:rsid w:val="00D907DC"/>
    <w:rsid w:val="00D9146B"/>
    <w:rsid w:val="00D919A6"/>
    <w:rsid w:val="00D9385B"/>
    <w:rsid w:val="00D94054"/>
    <w:rsid w:val="00D941FB"/>
    <w:rsid w:val="00D97B64"/>
    <w:rsid w:val="00D97F70"/>
    <w:rsid w:val="00DA125D"/>
    <w:rsid w:val="00DA2E19"/>
    <w:rsid w:val="00DA40B0"/>
    <w:rsid w:val="00DA5A37"/>
    <w:rsid w:val="00DB08F3"/>
    <w:rsid w:val="00DB339A"/>
    <w:rsid w:val="00DB3723"/>
    <w:rsid w:val="00DB3F6C"/>
    <w:rsid w:val="00DB6E26"/>
    <w:rsid w:val="00DB72C4"/>
    <w:rsid w:val="00DB79FF"/>
    <w:rsid w:val="00DC0BE8"/>
    <w:rsid w:val="00DC23CA"/>
    <w:rsid w:val="00DC2F48"/>
    <w:rsid w:val="00DC4145"/>
    <w:rsid w:val="00DC7EEC"/>
    <w:rsid w:val="00DD2AAB"/>
    <w:rsid w:val="00DD4AB7"/>
    <w:rsid w:val="00DD52FB"/>
    <w:rsid w:val="00DD54FB"/>
    <w:rsid w:val="00DD58C2"/>
    <w:rsid w:val="00DE3C3E"/>
    <w:rsid w:val="00DE6078"/>
    <w:rsid w:val="00DE77FE"/>
    <w:rsid w:val="00DF1C0C"/>
    <w:rsid w:val="00DF7926"/>
    <w:rsid w:val="00E01888"/>
    <w:rsid w:val="00E05825"/>
    <w:rsid w:val="00E06770"/>
    <w:rsid w:val="00E07337"/>
    <w:rsid w:val="00E07F2A"/>
    <w:rsid w:val="00E10DE0"/>
    <w:rsid w:val="00E11162"/>
    <w:rsid w:val="00E1296F"/>
    <w:rsid w:val="00E1355D"/>
    <w:rsid w:val="00E145B7"/>
    <w:rsid w:val="00E14A2C"/>
    <w:rsid w:val="00E2076C"/>
    <w:rsid w:val="00E20DF7"/>
    <w:rsid w:val="00E262F4"/>
    <w:rsid w:val="00E26532"/>
    <w:rsid w:val="00E275BF"/>
    <w:rsid w:val="00E32689"/>
    <w:rsid w:val="00E32D43"/>
    <w:rsid w:val="00E33AB8"/>
    <w:rsid w:val="00E3680B"/>
    <w:rsid w:val="00E36FC8"/>
    <w:rsid w:val="00E403BC"/>
    <w:rsid w:val="00E40625"/>
    <w:rsid w:val="00E41203"/>
    <w:rsid w:val="00E417ED"/>
    <w:rsid w:val="00E452CA"/>
    <w:rsid w:val="00E45800"/>
    <w:rsid w:val="00E46CC1"/>
    <w:rsid w:val="00E4778C"/>
    <w:rsid w:val="00E52DFC"/>
    <w:rsid w:val="00E54F9B"/>
    <w:rsid w:val="00E57378"/>
    <w:rsid w:val="00E57BAE"/>
    <w:rsid w:val="00E60AAC"/>
    <w:rsid w:val="00E61700"/>
    <w:rsid w:val="00E61756"/>
    <w:rsid w:val="00E64D0C"/>
    <w:rsid w:val="00E66823"/>
    <w:rsid w:val="00E70EDD"/>
    <w:rsid w:val="00E71C96"/>
    <w:rsid w:val="00E734BF"/>
    <w:rsid w:val="00E752A2"/>
    <w:rsid w:val="00E755CC"/>
    <w:rsid w:val="00E75C17"/>
    <w:rsid w:val="00E77581"/>
    <w:rsid w:val="00E7793B"/>
    <w:rsid w:val="00E80406"/>
    <w:rsid w:val="00E806C2"/>
    <w:rsid w:val="00E82E57"/>
    <w:rsid w:val="00E91B94"/>
    <w:rsid w:val="00E91EFC"/>
    <w:rsid w:val="00E94454"/>
    <w:rsid w:val="00E964F4"/>
    <w:rsid w:val="00E9713D"/>
    <w:rsid w:val="00EA2EA7"/>
    <w:rsid w:val="00EA7A33"/>
    <w:rsid w:val="00EB0E06"/>
    <w:rsid w:val="00EB4C91"/>
    <w:rsid w:val="00EB6E8E"/>
    <w:rsid w:val="00EB76BE"/>
    <w:rsid w:val="00EC194A"/>
    <w:rsid w:val="00EC3806"/>
    <w:rsid w:val="00EC4A92"/>
    <w:rsid w:val="00EC5C30"/>
    <w:rsid w:val="00ED18A0"/>
    <w:rsid w:val="00ED255E"/>
    <w:rsid w:val="00ED6B8F"/>
    <w:rsid w:val="00ED7075"/>
    <w:rsid w:val="00ED78CB"/>
    <w:rsid w:val="00ED7EF4"/>
    <w:rsid w:val="00ED7F4B"/>
    <w:rsid w:val="00EE507E"/>
    <w:rsid w:val="00EE57DE"/>
    <w:rsid w:val="00EE5EED"/>
    <w:rsid w:val="00EE656D"/>
    <w:rsid w:val="00EF1240"/>
    <w:rsid w:val="00EF35C0"/>
    <w:rsid w:val="00EF77FC"/>
    <w:rsid w:val="00F02122"/>
    <w:rsid w:val="00F02250"/>
    <w:rsid w:val="00F027A2"/>
    <w:rsid w:val="00F027F8"/>
    <w:rsid w:val="00F02B0C"/>
    <w:rsid w:val="00F0413A"/>
    <w:rsid w:val="00F048AC"/>
    <w:rsid w:val="00F0548B"/>
    <w:rsid w:val="00F05F16"/>
    <w:rsid w:val="00F07288"/>
    <w:rsid w:val="00F106F7"/>
    <w:rsid w:val="00F114D0"/>
    <w:rsid w:val="00F120A9"/>
    <w:rsid w:val="00F142A2"/>
    <w:rsid w:val="00F14ACE"/>
    <w:rsid w:val="00F1570C"/>
    <w:rsid w:val="00F17F70"/>
    <w:rsid w:val="00F201AD"/>
    <w:rsid w:val="00F22D90"/>
    <w:rsid w:val="00F23769"/>
    <w:rsid w:val="00F252D3"/>
    <w:rsid w:val="00F2682A"/>
    <w:rsid w:val="00F27AAA"/>
    <w:rsid w:val="00F27E32"/>
    <w:rsid w:val="00F317ED"/>
    <w:rsid w:val="00F3370F"/>
    <w:rsid w:val="00F357A7"/>
    <w:rsid w:val="00F362D5"/>
    <w:rsid w:val="00F417E1"/>
    <w:rsid w:val="00F4184F"/>
    <w:rsid w:val="00F4308D"/>
    <w:rsid w:val="00F4397F"/>
    <w:rsid w:val="00F46ADD"/>
    <w:rsid w:val="00F50CE9"/>
    <w:rsid w:val="00F5203A"/>
    <w:rsid w:val="00F53900"/>
    <w:rsid w:val="00F55CEE"/>
    <w:rsid w:val="00F60D4C"/>
    <w:rsid w:val="00F61394"/>
    <w:rsid w:val="00F652D8"/>
    <w:rsid w:val="00F66EAA"/>
    <w:rsid w:val="00F71AD3"/>
    <w:rsid w:val="00F72CA1"/>
    <w:rsid w:val="00F75644"/>
    <w:rsid w:val="00F80FAC"/>
    <w:rsid w:val="00F8488D"/>
    <w:rsid w:val="00F84E86"/>
    <w:rsid w:val="00F86BF5"/>
    <w:rsid w:val="00F87254"/>
    <w:rsid w:val="00F87E57"/>
    <w:rsid w:val="00F91E50"/>
    <w:rsid w:val="00F94639"/>
    <w:rsid w:val="00F96B15"/>
    <w:rsid w:val="00FA1A18"/>
    <w:rsid w:val="00FA2FAA"/>
    <w:rsid w:val="00FA42AA"/>
    <w:rsid w:val="00FA4527"/>
    <w:rsid w:val="00FA5C0E"/>
    <w:rsid w:val="00FA6C60"/>
    <w:rsid w:val="00FA7309"/>
    <w:rsid w:val="00FA7758"/>
    <w:rsid w:val="00FB3587"/>
    <w:rsid w:val="00FB38B2"/>
    <w:rsid w:val="00FC2566"/>
    <w:rsid w:val="00FC45EC"/>
    <w:rsid w:val="00FC650F"/>
    <w:rsid w:val="00FC7578"/>
    <w:rsid w:val="00FD08CB"/>
    <w:rsid w:val="00FD4CFE"/>
    <w:rsid w:val="00FD576A"/>
    <w:rsid w:val="00FD5F2C"/>
    <w:rsid w:val="00FD6B32"/>
    <w:rsid w:val="00FE17D0"/>
    <w:rsid w:val="00FE34F5"/>
    <w:rsid w:val="00FE403F"/>
    <w:rsid w:val="00FE41C2"/>
    <w:rsid w:val="00FE5E77"/>
    <w:rsid w:val="00FF12C3"/>
    <w:rsid w:val="00FF2895"/>
    <w:rsid w:val="00FF2B0B"/>
    <w:rsid w:val="00FF5292"/>
    <w:rsid w:val="00FF55A4"/>
    <w:rsid w:val="00FF6D9D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17E3F"/>
  <w15:docId w15:val="{68425025-D169-4619-A276-01DA8785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2276"/>
    <w:rPr>
      <w:sz w:val="24"/>
    </w:rPr>
  </w:style>
  <w:style w:type="paragraph" w:styleId="Heading3">
    <w:name w:val="heading 3"/>
    <w:basedOn w:val="Normal"/>
    <w:next w:val="Normal"/>
    <w:qFormat/>
    <w:rsid w:val="009E05ED"/>
    <w:pPr>
      <w:keepNext/>
      <w:jc w:val="center"/>
      <w:outlineLvl w:val="2"/>
    </w:pPr>
    <w:rPr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52276"/>
    <w:pPr>
      <w:tabs>
        <w:tab w:val="left" w:pos="1728"/>
      </w:tabs>
      <w:spacing w:before="240"/>
    </w:pPr>
    <w:rPr>
      <w:rFonts w:ascii="Arial" w:hAnsi="Arial"/>
      <w:sz w:val="22"/>
    </w:rPr>
  </w:style>
  <w:style w:type="table" w:styleId="TableGrid">
    <w:name w:val="Table Grid"/>
    <w:basedOn w:val="TableNormal"/>
    <w:rsid w:val="00483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6C0005"/>
    <w:rPr>
      <w:color w:val="0000FF"/>
      <w:u w:val="single"/>
    </w:rPr>
  </w:style>
  <w:style w:type="paragraph" w:styleId="Footer">
    <w:name w:val="footer"/>
    <w:basedOn w:val="Normal"/>
    <w:rsid w:val="006334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33475"/>
  </w:style>
  <w:style w:type="paragraph" w:styleId="Header">
    <w:name w:val="header"/>
    <w:basedOn w:val="Normal"/>
    <w:rsid w:val="0063347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5555A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1704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704C7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2608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2608A"/>
    <w:pPr>
      <w:spacing w:before="100" w:beforeAutospacing="1" w:after="100" w:afterAutospacing="1"/>
    </w:pPr>
    <w:rPr>
      <w:szCs w:val="24"/>
    </w:rPr>
  </w:style>
  <w:style w:type="paragraph" w:customStyle="1" w:styleId="TableParagraph">
    <w:name w:val="Table Paragraph"/>
    <w:basedOn w:val="Normal"/>
    <w:uiPriority w:val="1"/>
    <w:qFormat/>
    <w:rsid w:val="00100257"/>
    <w:pPr>
      <w:widowControl w:val="0"/>
      <w:autoSpaceDE w:val="0"/>
      <w:autoSpaceDN w:val="0"/>
      <w:spacing w:line="266" w:lineRule="exact"/>
      <w:ind w:left="122"/>
      <w:jc w:val="center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ia\ZIA\Data%20Communication\CourseOutline-S9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D:\zia\ZIA\Data Communication\CourseOutline-S99.dot</Template>
  <TotalTime>79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	Semester:  Fall 1996</vt:lpstr>
    </vt:vector>
  </TitlesOfParts>
  <Company>FAST-ICS</Company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	Semester:  Fall 1996</dc:title>
  <dc:creator>Beacon House</dc:creator>
  <cp:lastModifiedBy>Team 122</cp:lastModifiedBy>
  <cp:revision>33</cp:revision>
  <cp:lastPrinted>2017-10-30T07:00:00Z</cp:lastPrinted>
  <dcterms:created xsi:type="dcterms:W3CDTF">2026-04-21T17:33:00Z</dcterms:created>
  <dcterms:modified xsi:type="dcterms:W3CDTF">2026-07-02T15:42:00Z</dcterms:modified>
</cp:coreProperties>
</file>